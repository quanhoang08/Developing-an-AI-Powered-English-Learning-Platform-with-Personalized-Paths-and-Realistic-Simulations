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9759C" w14:textId="77777777" w:rsidR="003218FF" w:rsidRPr="009942CF" w:rsidRDefault="003218FF" w:rsidP="004162E3">
      <w:pPr>
        <w:suppressAutoHyphens/>
        <w:autoSpaceDE w:val="0"/>
        <w:autoSpaceDN w:val="0"/>
        <w:adjustRightInd w:val="0"/>
        <w:jc w:val="center"/>
        <w:rPr>
          <w:b/>
          <w:sz w:val="26"/>
          <w:szCs w:val="26"/>
          <w:lang w:val="en"/>
        </w:rPr>
      </w:pPr>
      <w:r w:rsidRPr="009942CF">
        <w:rPr>
          <w:b/>
          <w:sz w:val="26"/>
          <w:szCs w:val="26"/>
          <w:lang w:val="en"/>
        </w:rPr>
        <w:t xml:space="preserve">TỔNG LIÊN ĐOÀN LAO ĐỘNG VIỆT NAM </w:t>
      </w:r>
    </w:p>
    <w:p w14:paraId="1F41C361" w14:textId="77777777" w:rsidR="003218FF" w:rsidRPr="009942CF" w:rsidRDefault="003218FF" w:rsidP="004162E3">
      <w:pPr>
        <w:suppressAutoHyphens/>
        <w:autoSpaceDE w:val="0"/>
        <w:autoSpaceDN w:val="0"/>
        <w:adjustRightInd w:val="0"/>
        <w:jc w:val="center"/>
        <w:rPr>
          <w:b/>
          <w:sz w:val="26"/>
          <w:szCs w:val="26"/>
        </w:rPr>
      </w:pPr>
      <w:r w:rsidRPr="009942CF">
        <w:rPr>
          <w:b/>
          <w:sz w:val="26"/>
          <w:szCs w:val="26"/>
          <w:lang w:val="en"/>
        </w:rPr>
        <w:t>TR</w:t>
      </w:r>
      <w:r w:rsidRPr="009942CF">
        <w:rPr>
          <w:b/>
          <w:sz w:val="26"/>
          <w:szCs w:val="26"/>
          <w:lang w:val="vi-VN"/>
        </w:rPr>
        <w:t xml:space="preserve">ƯỜNG ĐẠI HỌC TÔN ĐỨC THẮNG </w:t>
      </w:r>
    </w:p>
    <w:p w14:paraId="38F134AF" w14:textId="77777777" w:rsidR="003218FF" w:rsidRPr="009942CF" w:rsidRDefault="003218FF" w:rsidP="004162E3">
      <w:pPr>
        <w:suppressAutoHyphens/>
        <w:autoSpaceDE w:val="0"/>
        <w:autoSpaceDN w:val="0"/>
        <w:adjustRightInd w:val="0"/>
        <w:jc w:val="center"/>
        <w:rPr>
          <w:b/>
          <w:sz w:val="26"/>
          <w:szCs w:val="26"/>
          <w:lang w:val="en"/>
        </w:rPr>
      </w:pPr>
      <w:r w:rsidRPr="009942CF">
        <w:rPr>
          <w:b/>
          <w:sz w:val="26"/>
          <w:szCs w:val="26"/>
          <w:lang w:val="en"/>
        </w:rPr>
        <w:t xml:space="preserve">KHOA CÔNG NGHỆ THÔNG TIN </w:t>
      </w:r>
    </w:p>
    <w:p w14:paraId="187EEC40" w14:textId="77777777" w:rsidR="003218FF" w:rsidRPr="009942CF" w:rsidRDefault="003218FF" w:rsidP="004162E3">
      <w:pPr>
        <w:suppressAutoHyphens/>
        <w:autoSpaceDE w:val="0"/>
        <w:autoSpaceDN w:val="0"/>
        <w:adjustRightInd w:val="0"/>
        <w:jc w:val="center"/>
        <w:rPr>
          <w:b/>
          <w:sz w:val="26"/>
          <w:szCs w:val="26"/>
          <w:lang w:val="en"/>
        </w:rPr>
      </w:pPr>
    </w:p>
    <w:p w14:paraId="583A2273" w14:textId="77777777" w:rsidR="003218FF" w:rsidRPr="009942CF" w:rsidRDefault="003218FF" w:rsidP="004162E3">
      <w:pPr>
        <w:suppressAutoHyphens/>
        <w:autoSpaceDE w:val="0"/>
        <w:autoSpaceDN w:val="0"/>
        <w:adjustRightInd w:val="0"/>
        <w:jc w:val="center"/>
        <w:rPr>
          <w:b/>
          <w:sz w:val="26"/>
          <w:szCs w:val="26"/>
          <w:lang w:val="en"/>
        </w:rPr>
      </w:pPr>
      <w:r w:rsidRPr="009942CF">
        <w:rPr>
          <w:b/>
          <w:noProof/>
          <w:sz w:val="26"/>
          <w:szCs w:val="26"/>
        </w:rPr>
        <w:drawing>
          <wp:inline distT="0" distB="0" distL="0" distR="0" wp14:anchorId="1EB76BF6" wp14:editId="7DB59215">
            <wp:extent cx="790575" cy="7429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86F64" w14:textId="77777777" w:rsidR="003218FF" w:rsidRPr="009942CF" w:rsidRDefault="003218FF" w:rsidP="004162E3">
      <w:pPr>
        <w:suppressAutoHyphens/>
        <w:autoSpaceDE w:val="0"/>
        <w:autoSpaceDN w:val="0"/>
        <w:adjustRightInd w:val="0"/>
        <w:rPr>
          <w:b/>
          <w:sz w:val="26"/>
          <w:szCs w:val="26"/>
          <w:lang w:val="en"/>
        </w:rPr>
      </w:pPr>
    </w:p>
    <w:p w14:paraId="7AE63274" w14:textId="0DC62018" w:rsidR="003218FF" w:rsidRPr="009942CF" w:rsidRDefault="00D34D21" w:rsidP="004162E3">
      <w:pPr>
        <w:tabs>
          <w:tab w:val="center" w:pos="4920"/>
          <w:tab w:val="right" w:pos="9121"/>
        </w:tabs>
        <w:suppressAutoHyphens/>
        <w:autoSpaceDE w:val="0"/>
        <w:autoSpaceDN w:val="0"/>
        <w:adjustRightInd w:val="0"/>
        <w:spacing w:line="360" w:lineRule="auto"/>
        <w:rPr>
          <w:b/>
          <w:sz w:val="26"/>
          <w:szCs w:val="26"/>
          <w:lang w:val="vi-VN"/>
        </w:rPr>
      </w:pPr>
      <w:r w:rsidRPr="009942CF">
        <w:rPr>
          <w:b/>
          <w:sz w:val="26"/>
          <w:szCs w:val="26"/>
          <w:lang w:val="en"/>
        </w:rPr>
        <w:tab/>
      </w:r>
      <w:r w:rsidR="000449E3" w:rsidRPr="009942CF">
        <w:rPr>
          <w:b/>
          <w:sz w:val="26"/>
          <w:szCs w:val="26"/>
          <w:lang w:val="vi-VN"/>
        </w:rPr>
        <w:t>BÁO CÁO THỰC HÀNH LAB_</w:t>
      </w:r>
      <w:r w:rsidR="00283486" w:rsidRPr="009942CF">
        <w:rPr>
          <w:b/>
          <w:sz w:val="26"/>
          <w:szCs w:val="26"/>
          <w:lang w:val="vi-VN"/>
        </w:rPr>
        <w:t>X</w:t>
      </w:r>
    </w:p>
    <w:p w14:paraId="6C2A9841" w14:textId="0D0E5644" w:rsidR="003218FF" w:rsidRPr="009942CF" w:rsidRDefault="003218FF" w:rsidP="004162E3">
      <w:pPr>
        <w:suppressAutoHyphens/>
        <w:autoSpaceDE w:val="0"/>
        <w:autoSpaceDN w:val="0"/>
        <w:adjustRightInd w:val="0"/>
        <w:spacing w:line="360" w:lineRule="auto"/>
        <w:jc w:val="center"/>
        <w:rPr>
          <w:b/>
          <w:sz w:val="26"/>
          <w:szCs w:val="26"/>
          <w:lang w:val="en"/>
        </w:rPr>
      </w:pPr>
    </w:p>
    <w:p w14:paraId="391FE93A" w14:textId="77777777" w:rsidR="003218FF" w:rsidRPr="009942CF" w:rsidRDefault="003218FF" w:rsidP="004162E3">
      <w:pPr>
        <w:suppressAutoHyphens/>
        <w:autoSpaceDE w:val="0"/>
        <w:autoSpaceDN w:val="0"/>
        <w:adjustRightInd w:val="0"/>
        <w:spacing w:line="360" w:lineRule="auto"/>
        <w:rPr>
          <w:b/>
          <w:sz w:val="26"/>
          <w:szCs w:val="26"/>
          <w:lang w:val="en"/>
        </w:rPr>
      </w:pPr>
    </w:p>
    <w:p w14:paraId="18433A67" w14:textId="3ACDFAEA" w:rsidR="003218FF" w:rsidRPr="009942CF" w:rsidRDefault="00043F8A" w:rsidP="004162E3">
      <w:pPr>
        <w:suppressAutoHyphens/>
        <w:autoSpaceDE w:val="0"/>
        <w:autoSpaceDN w:val="0"/>
        <w:adjustRightInd w:val="0"/>
        <w:spacing w:line="360" w:lineRule="auto"/>
        <w:jc w:val="center"/>
        <w:rPr>
          <w:b/>
          <w:sz w:val="26"/>
          <w:szCs w:val="26"/>
          <w:lang w:val="vi-VN"/>
        </w:rPr>
      </w:pPr>
      <w:r w:rsidRPr="009942CF">
        <w:rPr>
          <w:b/>
          <w:sz w:val="26"/>
          <w:szCs w:val="26"/>
          <w:lang w:val="vi-VN"/>
        </w:rPr>
        <w:t xml:space="preserve">MÔN HỌC </w:t>
      </w:r>
      <w:r w:rsidR="00283486" w:rsidRPr="009942CF">
        <w:rPr>
          <w:b/>
          <w:sz w:val="26"/>
          <w:szCs w:val="26"/>
          <w:lang w:val="vi-VN"/>
        </w:rPr>
        <w:t>ĐIỆN TOÁN ĐÁM MÂY</w:t>
      </w:r>
    </w:p>
    <w:p w14:paraId="7C09029C" w14:textId="68E1C785" w:rsidR="003218FF" w:rsidRPr="009942CF" w:rsidRDefault="00291721" w:rsidP="004162E3">
      <w:pPr>
        <w:suppressAutoHyphens/>
        <w:autoSpaceDE w:val="0"/>
        <w:autoSpaceDN w:val="0"/>
        <w:adjustRightInd w:val="0"/>
        <w:spacing w:line="360" w:lineRule="auto"/>
        <w:jc w:val="center"/>
        <w:rPr>
          <w:bCs/>
          <w:sz w:val="26"/>
          <w:szCs w:val="26"/>
          <w:lang w:val="en"/>
        </w:rPr>
      </w:pPr>
      <w:r w:rsidRPr="009942CF">
        <w:rPr>
          <w:bCs/>
          <w:sz w:val="26"/>
          <w:szCs w:val="26"/>
          <w:lang w:val="en"/>
        </w:rPr>
        <w:t xml:space="preserve"> </w:t>
      </w:r>
    </w:p>
    <w:p w14:paraId="00B61BA1" w14:textId="77777777" w:rsidR="003218FF" w:rsidRPr="009942CF" w:rsidRDefault="003218FF" w:rsidP="004162E3">
      <w:pPr>
        <w:suppressAutoHyphens/>
        <w:autoSpaceDE w:val="0"/>
        <w:autoSpaceDN w:val="0"/>
        <w:adjustRightInd w:val="0"/>
        <w:spacing w:line="360" w:lineRule="auto"/>
        <w:jc w:val="both"/>
        <w:rPr>
          <w:bCs/>
          <w:sz w:val="26"/>
          <w:szCs w:val="26"/>
          <w:lang w:val="en"/>
        </w:rPr>
      </w:pPr>
    </w:p>
    <w:p w14:paraId="654E93D4" w14:textId="77777777" w:rsidR="003218FF" w:rsidRPr="009942CF" w:rsidRDefault="003218FF" w:rsidP="004162E3">
      <w:pPr>
        <w:suppressAutoHyphens/>
        <w:autoSpaceDE w:val="0"/>
        <w:autoSpaceDN w:val="0"/>
        <w:adjustRightInd w:val="0"/>
        <w:spacing w:line="360" w:lineRule="auto"/>
        <w:jc w:val="both"/>
        <w:rPr>
          <w:bCs/>
          <w:sz w:val="26"/>
          <w:szCs w:val="26"/>
          <w:lang w:val="en"/>
        </w:rPr>
      </w:pPr>
    </w:p>
    <w:p w14:paraId="128A0988" w14:textId="5CD944BA" w:rsidR="003218FF" w:rsidRPr="009942CF" w:rsidRDefault="00283486" w:rsidP="004162E3">
      <w:pPr>
        <w:suppressAutoHyphens/>
        <w:autoSpaceDE w:val="0"/>
        <w:autoSpaceDN w:val="0"/>
        <w:adjustRightInd w:val="0"/>
        <w:spacing w:line="360" w:lineRule="auto"/>
        <w:jc w:val="right"/>
        <w:rPr>
          <w:b/>
          <w:sz w:val="26"/>
          <w:szCs w:val="26"/>
        </w:rPr>
      </w:pPr>
      <w:r w:rsidRPr="009942CF">
        <w:rPr>
          <w:b/>
          <w:sz w:val="26"/>
          <w:szCs w:val="26"/>
          <w:lang w:val="vi-VN"/>
        </w:rPr>
        <w:t>Giáo Viên</w:t>
      </w:r>
      <w:r w:rsidR="003218FF" w:rsidRPr="009942CF">
        <w:rPr>
          <w:b/>
          <w:sz w:val="26"/>
          <w:szCs w:val="26"/>
          <w:lang w:val="vi-VN"/>
        </w:rPr>
        <w:t xml:space="preserve">: </w:t>
      </w:r>
      <w:r w:rsidR="00043F8A" w:rsidRPr="009942CF">
        <w:rPr>
          <w:b/>
          <w:sz w:val="26"/>
          <w:szCs w:val="26"/>
          <w:lang w:val="vi-VN"/>
        </w:rPr>
        <w:t>TS.</w:t>
      </w:r>
      <w:r w:rsidR="00F20A5C" w:rsidRPr="009942CF">
        <w:rPr>
          <w:b/>
          <w:sz w:val="26"/>
          <w:szCs w:val="26"/>
        </w:rPr>
        <w:t xml:space="preserve"> </w:t>
      </w:r>
      <w:r w:rsidR="007E16FA" w:rsidRPr="009942CF">
        <w:rPr>
          <w:b/>
          <w:sz w:val="26"/>
          <w:szCs w:val="26"/>
        </w:rPr>
        <w:t>Bùi Quy Anh</w:t>
      </w:r>
    </w:p>
    <w:p w14:paraId="2371E278" w14:textId="46C49096" w:rsidR="00F20A5C" w:rsidRPr="009942CF" w:rsidRDefault="003218FF" w:rsidP="004162E3">
      <w:pPr>
        <w:suppressAutoHyphens/>
        <w:autoSpaceDE w:val="0"/>
        <w:autoSpaceDN w:val="0"/>
        <w:adjustRightInd w:val="0"/>
        <w:spacing w:line="360" w:lineRule="auto"/>
        <w:jc w:val="right"/>
        <w:rPr>
          <w:b/>
          <w:spacing w:val="-2"/>
          <w:sz w:val="26"/>
          <w:szCs w:val="26"/>
          <w:lang w:val="vi-VN"/>
        </w:rPr>
      </w:pPr>
      <w:r w:rsidRPr="009942CF">
        <w:rPr>
          <w:b/>
          <w:i/>
          <w:sz w:val="26"/>
          <w:szCs w:val="26"/>
          <w:lang w:val="vi-VN"/>
        </w:rPr>
        <w:t>Người thực hiện</w:t>
      </w:r>
      <w:r w:rsidRPr="009942CF">
        <w:rPr>
          <w:b/>
          <w:sz w:val="26"/>
          <w:szCs w:val="26"/>
          <w:lang w:val="vi-VN"/>
        </w:rPr>
        <w:t xml:space="preserve">: </w:t>
      </w:r>
      <w:r w:rsidR="00283486" w:rsidRPr="009942CF">
        <w:rPr>
          <w:b/>
          <w:sz w:val="26"/>
          <w:szCs w:val="26"/>
          <w:lang w:val="vi-VN"/>
        </w:rPr>
        <w:t>Họ Tên SV</w:t>
      </w:r>
      <w:r w:rsidR="000449E3" w:rsidRPr="009942CF">
        <w:rPr>
          <w:b/>
          <w:sz w:val="26"/>
          <w:szCs w:val="26"/>
        </w:rPr>
        <w:t xml:space="preserve"> – </w:t>
      </w:r>
      <w:r w:rsidR="00283486" w:rsidRPr="009942CF">
        <w:rPr>
          <w:b/>
          <w:sz w:val="26"/>
          <w:szCs w:val="26"/>
        </w:rPr>
        <w:t>Mã</w:t>
      </w:r>
      <w:r w:rsidR="00283486" w:rsidRPr="009942CF">
        <w:rPr>
          <w:b/>
          <w:sz w:val="26"/>
          <w:szCs w:val="26"/>
          <w:lang w:val="vi-VN"/>
        </w:rPr>
        <w:t xml:space="preserve"> SV</w:t>
      </w:r>
    </w:p>
    <w:p w14:paraId="5B8D15A2" w14:textId="77777777" w:rsidR="00DB712A" w:rsidRPr="009942CF" w:rsidRDefault="00DB712A" w:rsidP="004162E3">
      <w:pPr>
        <w:spacing w:line="360" w:lineRule="auto"/>
        <w:ind w:right="160"/>
        <w:jc w:val="right"/>
        <w:rPr>
          <w:b/>
          <w:spacing w:val="-2"/>
          <w:sz w:val="26"/>
          <w:szCs w:val="26"/>
        </w:rPr>
      </w:pPr>
    </w:p>
    <w:p w14:paraId="70AD3D26" w14:textId="77777777" w:rsidR="00903551" w:rsidRPr="009942CF" w:rsidRDefault="00903551" w:rsidP="004162E3">
      <w:pPr>
        <w:spacing w:line="360" w:lineRule="auto"/>
        <w:ind w:right="160"/>
        <w:jc w:val="right"/>
        <w:rPr>
          <w:bCs/>
          <w:spacing w:val="-2"/>
          <w:sz w:val="26"/>
          <w:szCs w:val="26"/>
        </w:rPr>
      </w:pPr>
    </w:p>
    <w:p w14:paraId="176E979E" w14:textId="77777777" w:rsidR="00903551" w:rsidRPr="009942CF" w:rsidRDefault="00903551" w:rsidP="004162E3">
      <w:pPr>
        <w:spacing w:line="360" w:lineRule="auto"/>
        <w:ind w:right="160"/>
        <w:jc w:val="right"/>
        <w:rPr>
          <w:bCs/>
          <w:spacing w:val="-2"/>
          <w:sz w:val="26"/>
          <w:szCs w:val="26"/>
        </w:rPr>
      </w:pPr>
    </w:p>
    <w:p w14:paraId="14AF52A0" w14:textId="77777777" w:rsidR="00903551" w:rsidRPr="009942CF" w:rsidRDefault="00903551" w:rsidP="004162E3">
      <w:pPr>
        <w:spacing w:line="360" w:lineRule="auto"/>
        <w:ind w:right="160"/>
        <w:jc w:val="right"/>
        <w:rPr>
          <w:bCs/>
          <w:spacing w:val="-2"/>
          <w:sz w:val="26"/>
          <w:szCs w:val="26"/>
        </w:rPr>
      </w:pPr>
    </w:p>
    <w:p w14:paraId="43AC883F" w14:textId="77777777" w:rsidR="00903551" w:rsidRPr="009942CF" w:rsidRDefault="00903551" w:rsidP="004162E3">
      <w:pPr>
        <w:spacing w:line="360" w:lineRule="auto"/>
        <w:ind w:right="160"/>
        <w:jc w:val="right"/>
        <w:rPr>
          <w:bCs/>
          <w:spacing w:val="-2"/>
          <w:sz w:val="26"/>
          <w:szCs w:val="26"/>
        </w:rPr>
      </w:pPr>
    </w:p>
    <w:p w14:paraId="3DFC65A5" w14:textId="77777777" w:rsidR="00903551" w:rsidRPr="009942CF" w:rsidRDefault="00903551" w:rsidP="004162E3">
      <w:pPr>
        <w:spacing w:line="360" w:lineRule="auto"/>
        <w:ind w:right="160"/>
        <w:jc w:val="right"/>
        <w:rPr>
          <w:bCs/>
          <w:spacing w:val="-2"/>
          <w:sz w:val="26"/>
          <w:szCs w:val="26"/>
        </w:rPr>
      </w:pPr>
    </w:p>
    <w:p w14:paraId="32AFB22F" w14:textId="77777777" w:rsidR="00DB712A" w:rsidRPr="009942CF" w:rsidRDefault="00DB712A" w:rsidP="004162E3">
      <w:pPr>
        <w:spacing w:line="360" w:lineRule="auto"/>
        <w:ind w:right="160"/>
        <w:jc w:val="right"/>
        <w:rPr>
          <w:bCs/>
          <w:spacing w:val="-2"/>
          <w:sz w:val="26"/>
          <w:szCs w:val="26"/>
        </w:rPr>
      </w:pPr>
    </w:p>
    <w:p w14:paraId="2012907D" w14:textId="77777777" w:rsidR="002D4629" w:rsidRPr="009942CF" w:rsidRDefault="002D4629" w:rsidP="004162E3">
      <w:pPr>
        <w:suppressAutoHyphens/>
        <w:autoSpaceDE w:val="0"/>
        <w:autoSpaceDN w:val="0"/>
        <w:adjustRightInd w:val="0"/>
        <w:jc w:val="center"/>
        <w:rPr>
          <w:b/>
          <w:sz w:val="26"/>
          <w:szCs w:val="26"/>
          <w:lang w:val="vi-VN"/>
        </w:rPr>
      </w:pPr>
    </w:p>
    <w:p w14:paraId="033DC9FB" w14:textId="53B026B0" w:rsidR="00B118C8" w:rsidRPr="009942CF" w:rsidRDefault="003218FF" w:rsidP="004162E3">
      <w:pPr>
        <w:suppressAutoHyphens/>
        <w:autoSpaceDE w:val="0"/>
        <w:autoSpaceDN w:val="0"/>
        <w:adjustRightInd w:val="0"/>
        <w:jc w:val="center"/>
        <w:rPr>
          <w:b/>
          <w:iCs/>
          <w:sz w:val="26"/>
          <w:szCs w:val="26"/>
          <w:lang w:val="vi-VN"/>
        </w:rPr>
        <w:sectPr w:rsidR="00B118C8" w:rsidRPr="009942CF" w:rsidSect="004162E3">
          <w:headerReference w:type="default" r:id="rId9"/>
          <w:footerReference w:type="default" r:id="rId10"/>
          <w:pgSz w:w="12240" w:h="15840"/>
          <w:pgMar w:top="1985" w:right="1134" w:bottom="1701" w:left="1559" w:header="720" w:footer="720" w:gutter="0"/>
          <w:cols w:space="720"/>
          <w:docGrid w:linePitch="360"/>
        </w:sectPr>
      </w:pPr>
      <w:r w:rsidRPr="009942CF">
        <w:rPr>
          <w:b/>
          <w:iCs/>
          <w:sz w:val="26"/>
          <w:szCs w:val="26"/>
          <w:lang w:val="vi-VN"/>
        </w:rPr>
        <w:t>THÀNH PHỐ HỒ CHÍ MINH, NĂM 20</w:t>
      </w:r>
      <w:r w:rsidR="00DB712A" w:rsidRPr="009942CF">
        <w:rPr>
          <w:b/>
          <w:iCs/>
          <w:sz w:val="26"/>
          <w:szCs w:val="26"/>
        </w:rPr>
        <w:t>2</w:t>
      </w:r>
      <w:r w:rsidR="00283486" w:rsidRPr="009942CF">
        <w:rPr>
          <w:b/>
          <w:iCs/>
          <w:sz w:val="26"/>
          <w:szCs w:val="26"/>
          <w:lang w:val="vi-VN"/>
        </w:rPr>
        <w:t>6</w:t>
      </w:r>
    </w:p>
    <w:p w14:paraId="56677E11" w14:textId="0AB2F434" w:rsidR="000449E3" w:rsidRDefault="00283486" w:rsidP="004162E3">
      <w:pPr>
        <w:spacing w:after="200" w:line="276" w:lineRule="auto"/>
        <w:jc w:val="center"/>
        <w:rPr>
          <w:b/>
          <w:sz w:val="28"/>
          <w:szCs w:val="28"/>
          <w:lang w:val="vi-VN"/>
        </w:rPr>
      </w:pPr>
      <w:r w:rsidRPr="009942CF">
        <w:rPr>
          <w:b/>
          <w:sz w:val="28"/>
          <w:szCs w:val="28"/>
          <w:lang w:val="vi-VN"/>
        </w:rPr>
        <w:lastRenderedPageBreak/>
        <w:t>ĐỀ BÀI</w:t>
      </w:r>
    </w:p>
    <w:p w14:paraId="218B6401" w14:textId="5056C168" w:rsidR="009942CF" w:rsidRPr="009942CF" w:rsidRDefault="009942CF" w:rsidP="004162E3">
      <w:pPr>
        <w:spacing w:after="200" w:line="276" w:lineRule="auto"/>
        <w:rPr>
          <w:b/>
          <w:sz w:val="28"/>
          <w:szCs w:val="28"/>
          <w:lang w:val="vi-VN"/>
        </w:rPr>
      </w:pPr>
      <w:r>
        <w:rPr>
          <w:b/>
          <w:sz w:val="28"/>
          <w:szCs w:val="28"/>
          <w:lang w:val="vi-VN"/>
        </w:rPr>
        <w:t>…………………………………..…………………………………..…………………………………..…………………………………..……………………………………………………………..…………………………………..…………………………………..…………………………………..…………………………</w:t>
      </w:r>
    </w:p>
    <w:p w14:paraId="18E01082" w14:textId="7B883328" w:rsidR="009942CF" w:rsidRPr="009942CF" w:rsidRDefault="009942CF" w:rsidP="004162E3">
      <w:pPr>
        <w:spacing w:after="200" w:line="276" w:lineRule="auto"/>
        <w:rPr>
          <w:b/>
          <w:sz w:val="28"/>
          <w:szCs w:val="28"/>
          <w:lang w:val="vi-VN"/>
        </w:rPr>
      </w:pPr>
    </w:p>
    <w:p w14:paraId="36B11956" w14:textId="66E60645" w:rsidR="009942CF" w:rsidRPr="009942CF" w:rsidRDefault="009942CF" w:rsidP="004162E3">
      <w:pPr>
        <w:spacing w:after="200" w:line="276" w:lineRule="auto"/>
        <w:rPr>
          <w:b/>
          <w:sz w:val="28"/>
          <w:szCs w:val="28"/>
          <w:lang w:val="vi-VN"/>
        </w:rPr>
      </w:pPr>
    </w:p>
    <w:p w14:paraId="72E32FD8" w14:textId="4325B6BC" w:rsidR="009942CF" w:rsidRPr="009942CF" w:rsidRDefault="009942CF" w:rsidP="004162E3">
      <w:pPr>
        <w:spacing w:after="200" w:line="276" w:lineRule="auto"/>
        <w:rPr>
          <w:b/>
          <w:sz w:val="28"/>
          <w:szCs w:val="28"/>
          <w:lang w:val="vi-VN"/>
        </w:rPr>
      </w:pPr>
    </w:p>
    <w:p w14:paraId="10AF7891" w14:textId="58356150" w:rsidR="009942CF" w:rsidRPr="009942CF" w:rsidRDefault="009942CF" w:rsidP="004162E3">
      <w:pPr>
        <w:spacing w:after="200" w:line="276" w:lineRule="auto"/>
        <w:rPr>
          <w:b/>
          <w:sz w:val="28"/>
          <w:szCs w:val="28"/>
          <w:lang w:val="vi-VN"/>
        </w:rPr>
      </w:pPr>
    </w:p>
    <w:p w14:paraId="3E2FFD0B" w14:textId="77777777" w:rsidR="000449E3" w:rsidRPr="009942CF" w:rsidRDefault="000449E3" w:rsidP="004162E3">
      <w:pPr>
        <w:spacing w:after="200" w:line="276" w:lineRule="auto"/>
        <w:jc w:val="center"/>
        <w:rPr>
          <w:b/>
          <w:sz w:val="26"/>
          <w:szCs w:val="26"/>
        </w:rPr>
      </w:pPr>
    </w:p>
    <w:p w14:paraId="5C59B3C8" w14:textId="77777777" w:rsidR="000449E3" w:rsidRPr="009942CF" w:rsidRDefault="000449E3" w:rsidP="004162E3">
      <w:pPr>
        <w:spacing w:after="200" w:line="276" w:lineRule="auto"/>
        <w:jc w:val="center"/>
        <w:rPr>
          <w:b/>
          <w:sz w:val="26"/>
          <w:szCs w:val="26"/>
        </w:rPr>
      </w:pPr>
    </w:p>
    <w:p w14:paraId="60EB74F1" w14:textId="77777777" w:rsidR="000449E3" w:rsidRPr="009942CF" w:rsidRDefault="000449E3" w:rsidP="004162E3">
      <w:pPr>
        <w:spacing w:after="200" w:line="276" w:lineRule="auto"/>
        <w:jc w:val="center"/>
        <w:rPr>
          <w:b/>
          <w:sz w:val="26"/>
          <w:szCs w:val="26"/>
        </w:rPr>
      </w:pPr>
    </w:p>
    <w:p w14:paraId="35ED53B4" w14:textId="77777777" w:rsidR="000449E3" w:rsidRPr="009942CF" w:rsidRDefault="000449E3" w:rsidP="004162E3">
      <w:pPr>
        <w:spacing w:after="200" w:line="276" w:lineRule="auto"/>
        <w:jc w:val="center"/>
        <w:rPr>
          <w:b/>
          <w:sz w:val="26"/>
          <w:szCs w:val="26"/>
        </w:rPr>
      </w:pPr>
    </w:p>
    <w:p w14:paraId="175F4CCD" w14:textId="2CAD4EFA" w:rsidR="000449E3" w:rsidRPr="009942CF" w:rsidRDefault="000449E3" w:rsidP="004162E3">
      <w:pPr>
        <w:spacing w:after="200" w:line="276" w:lineRule="auto"/>
        <w:rPr>
          <w:b/>
          <w:sz w:val="26"/>
          <w:szCs w:val="26"/>
        </w:rPr>
      </w:pPr>
    </w:p>
    <w:p w14:paraId="0C7626DE" w14:textId="77777777" w:rsidR="00283486" w:rsidRPr="009942CF" w:rsidRDefault="00283486" w:rsidP="004162E3">
      <w:pPr>
        <w:spacing w:after="200" w:line="276" w:lineRule="auto"/>
        <w:rPr>
          <w:b/>
          <w:sz w:val="26"/>
          <w:szCs w:val="26"/>
          <w:lang w:val="vi-VN"/>
        </w:rPr>
      </w:pPr>
      <w:r w:rsidRPr="009942CF">
        <w:rPr>
          <w:b/>
          <w:sz w:val="26"/>
          <w:szCs w:val="26"/>
          <w:lang w:val="vi-VN"/>
        </w:rPr>
        <w:br w:type="page"/>
      </w:r>
    </w:p>
    <w:p w14:paraId="357A7952" w14:textId="0E4F1F73" w:rsidR="00C75086" w:rsidRPr="009942CF" w:rsidRDefault="00043F8A" w:rsidP="004162E3">
      <w:pPr>
        <w:spacing w:after="200" w:line="276" w:lineRule="auto"/>
        <w:jc w:val="center"/>
        <w:rPr>
          <w:b/>
          <w:sz w:val="26"/>
          <w:szCs w:val="26"/>
          <w:lang w:val="vi-VN"/>
        </w:rPr>
      </w:pPr>
      <w:r w:rsidRPr="009942CF">
        <w:rPr>
          <w:b/>
          <w:sz w:val="26"/>
          <w:szCs w:val="26"/>
          <w:lang w:val="vi-VN"/>
        </w:rPr>
        <w:lastRenderedPageBreak/>
        <w:t>BÀI LÀM</w:t>
      </w:r>
    </w:p>
    <w:p w14:paraId="288A5321" w14:textId="77777777" w:rsidR="000449E3" w:rsidRPr="009942CF" w:rsidRDefault="000449E3" w:rsidP="004162E3">
      <w:pPr>
        <w:pStyle w:val="ListParagraph"/>
        <w:spacing w:after="200" w:line="276" w:lineRule="auto"/>
        <w:ind w:left="0"/>
        <w:rPr>
          <w:b/>
          <w:sz w:val="26"/>
          <w:szCs w:val="26"/>
          <w:lang w:val="vi-VN"/>
        </w:rPr>
      </w:pPr>
    </w:p>
    <w:p w14:paraId="54AD7AF7" w14:textId="61AC075A" w:rsidR="00283486" w:rsidRDefault="00283486" w:rsidP="004162E3">
      <w:pPr>
        <w:pStyle w:val="ListParagraph"/>
        <w:spacing w:after="200" w:line="276" w:lineRule="auto"/>
        <w:ind w:left="0"/>
        <w:rPr>
          <w:b/>
          <w:sz w:val="26"/>
          <w:szCs w:val="26"/>
          <w:lang w:val="vi-VN"/>
        </w:rPr>
      </w:pPr>
      <w:r w:rsidRPr="009942CF">
        <w:rPr>
          <w:b/>
          <w:sz w:val="26"/>
          <w:szCs w:val="26"/>
          <w:lang w:val="vi-VN"/>
        </w:rPr>
        <w:t xml:space="preserve">1.1 </w:t>
      </w:r>
    </w:p>
    <w:p w14:paraId="4FC67C51" w14:textId="269AE0EB" w:rsidR="009942CF" w:rsidRPr="009942CF" w:rsidRDefault="009942CF" w:rsidP="004162E3">
      <w:pPr>
        <w:pStyle w:val="ListParagraph"/>
        <w:spacing w:after="200" w:line="276" w:lineRule="auto"/>
        <w:ind w:left="0"/>
        <w:rPr>
          <w:b/>
          <w:sz w:val="26"/>
          <w:szCs w:val="26"/>
          <w:lang w:val="vi-VN"/>
        </w:rPr>
      </w:pPr>
      <w:r>
        <w:rPr>
          <w:b/>
          <w:sz w:val="28"/>
          <w:szCs w:val="28"/>
          <w:lang w:val="vi-VN"/>
        </w:rPr>
        <w:t>…………………………………..…………………………………..…………………………………..…………………………………..……………………………………………………………..…………………………………..…………………………………..…………………………………..……………………………………………………………..…………………………………..…………………………………..…………………………………..…………………………</w:t>
      </w:r>
    </w:p>
    <w:p w14:paraId="63F142F6" w14:textId="77777777" w:rsidR="009942CF" w:rsidRDefault="009942CF" w:rsidP="004162E3">
      <w:pPr>
        <w:pStyle w:val="ListParagraph"/>
        <w:spacing w:after="200" w:line="276" w:lineRule="auto"/>
        <w:ind w:left="0"/>
        <w:rPr>
          <w:b/>
          <w:sz w:val="26"/>
          <w:szCs w:val="26"/>
          <w:lang w:val="vi-VN"/>
        </w:rPr>
      </w:pPr>
    </w:p>
    <w:p w14:paraId="00F3DBD8" w14:textId="1EB369DF" w:rsidR="00283486" w:rsidRDefault="00283486" w:rsidP="004162E3">
      <w:pPr>
        <w:pStyle w:val="ListParagraph"/>
        <w:spacing w:after="200" w:line="276" w:lineRule="auto"/>
        <w:ind w:left="0"/>
        <w:rPr>
          <w:b/>
          <w:sz w:val="26"/>
          <w:szCs w:val="26"/>
          <w:lang w:val="vi-VN"/>
        </w:rPr>
      </w:pPr>
      <w:r w:rsidRPr="009942CF">
        <w:rPr>
          <w:b/>
          <w:sz w:val="26"/>
          <w:szCs w:val="26"/>
          <w:lang w:val="vi-VN"/>
        </w:rPr>
        <w:t>1.2</w:t>
      </w:r>
    </w:p>
    <w:p w14:paraId="3A5B27FC" w14:textId="77777777" w:rsidR="009942CF" w:rsidRDefault="009942CF" w:rsidP="004162E3">
      <w:pPr>
        <w:pStyle w:val="ListParagraph"/>
        <w:spacing w:after="200" w:line="276" w:lineRule="auto"/>
        <w:ind w:left="0"/>
        <w:rPr>
          <w:b/>
          <w:sz w:val="26"/>
          <w:szCs w:val="26"/>
          <w:lang w:val="vi-VN"/>
        </w:rPr>
      </w:pPr>
    </w:p>
    <w:p w14:paraId="35A7F575" w14:textId="626A6468" w:rsidR="009942CF" w:rsidRPr="009942CF" w:rsidRDefault="009942CF" w:rsidP="004162E3">
      <w:pPr>
        <w:pStyle w:val="ListParagraph"/>
        <w:spacing w:after="200" w:line="276" w:lineRule="auto"/>
        <w:ind w:left="0"/>
        <w:rPr>
          <w:b/>
          <w:sz w:val="26"/>
          <w:szCs w:val="26"/>
          <w:lang w:val="vi-VN"/>
        </w:rPr>
      </w:pPr>
      <w:r>
        <w:rPr>
          <w:b/>
          <w:sz w:val="28"/>
          <w:szCs w:val="28"/>
          <w:lang w:val="vi-VN"/>
        </w:rPr>
        <w:t>…………………………………..…………………………………..…………………………………..…………………………………..……………………………………………………………..…………………………………..…………………………………..…………………………………..…………………………</w:t>
      </w:r>
    </w:p>
    <w:p w14:paraId="414CFC8E" w14:textId="77777777" w:rsidR="009942CF" w:rsidRPr="009942CF" w:rsidRDefault="009942CF" w:rsidP="004162E3">
      <w:pPr>
        <w:pStyle w:val="Heading2"/>
        <w:jc w:val="center"/>
        <w:rPr>
          <w:rFonts w:ascii="Times New Roman" w:hAnsi="Times New Roman" w:cs="Times New Roman"/>
          <w:color w:val="000000" w:themeColor="text1"/>
          <w:szCs w:val="36"/>
        </w:rPr>
      </w:pPr>
      <w:r w:rsidRPr="009942CF">
        <w:rPr>
          <w:rStyle w:val="Strong"/>
          <w:rFonts w:ascii="Times New Roman" w:hAnsi="Times New Roman" w:cs="Times New Roman"/>
          <w:b/>
          <w:bCs/>
          <w:color w:val="000000" w:themeColor="text1"/>
        </w:rPr>
        <w:t>YÊU CẦU TRÌNH BÀY BÁO CÁO</w:t>
      </w:r>
    </w:p>
    <w:p w14:paraId="4181BC69" w14:textId="77777777" w:rsidR="009942CF" w:rsidRPr="009942CF" w:rsidRDefault="009942CF" w:rsidP="004162E3">
      <w:pPr>
        <w:pStyle w:val="NormalWeb"/>
        <w:rPr>
          <w:color w:val="000000" w:themeColor="text1"/>
          <w:sz w:val="26"/>
          <w:szCs w:val="26"/>
        </w:rPr>
      </w:pPr>
      <w:r w:rsidRPr="009942CF">
        <w:rPr>
          <w:color w:val="000000" w:themeColor="text1"/>
          <w:sz w:val="26"/>
          <w:szCs w:val="26"/>
        </w:rPr>
        <w:t>Sinh viên trình bày báo cáo theo đúng các quy định sau:</w:t>
      </w:r>
    </w:p>
    <w:p w14:paraId="2925E668" w14:textId="77777777" w:rsidR="009942CF" w:rsidRPr="009942CF" w:rsidRDefault="009942CF" w:rsidP="004162E3">
      <w:pPr>
        <w:pStyle w:val="Heading3"/>
        <w:spacing w:before="0" w:after="120"/>
        <w:rPr>
          <w:rStyle w:val="Strong"/>
        </w:rPr>
      </w:pPr>
      <w:r w:rsidRPr="009942CF">
        <w:rPr>
          <w:rStyle w:val="Strong"/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1. Phông chữ &amp; cỡ chữ</w:t>
      </w:r>
    </w:p>
    <w:p w14:paraId="65073C3E" w14:textId="569B8BC2" w:rsidR="009942CF" w:rsidRDefault="009942CF" w:rsidP="004162E3">
      <w:pPr>
        <w:pStyle w:val="NormalWeb"/>
        <w:spacing w:before="0" w:beforeAutospacing="0" w:after="120" w:afterAutospacing="0"/>
        <w:rPr>
          <w:rStyle w:val="Strong"/>
          <w:color w:val="000000" w:themeColor="text1"/>
          <w:sz w:val="26"/>
          <w:szCs w:val="26"/>
          <w:lang w:val="vi-VN"/>
        </w:rPr>
      </w:pPr>
      <w:r w:rsidRPr="009942CF">
        <w:rPr>
          <w:color w:val="000000" w:themeColor="text1"/>
          <w:sz w:val="26"/>
          <w:szCs w:val="26"/>
          <w:lang w:val="vi-VN"/>
        </w:rPr>
        <w:t xml:space="preserve">- </w:t>
      </w:r>
      <w:r w:rsidRPr="009942CF">
        <w:rPr>
          <w:color w:val="000000" w:themeColor="text1"/>
          <w:sz w:val="26"/>
          <w:szCs w:val="26"/>
        </w:rPr>
        <w:t xml:space="preserve">Phông chữ: </w:t>
      </w:r>
      <w:r w:rsidRPr="009942CF">
        <w:rPr>
          <w:rStyle w:val="Strong"/>
          <w:color w:val="000000" w:themeColor="text1"/>
          <w:sz w:val="26"/>
          <w:szCs w:val="26"/>
        </w:rPr>
        <w:t>Times New Roman</w:t>
      </w:r>
    </w:p>
    <w:p w14:paraId="1220EEF2" w14:textId="44691EC6" w:rsidR="009942CF" w:rsidRDefault="009942CF" w:rsidP="00F37120">
      <w:pPr>
        <w:pStyle w:val="NormalWeb"/>
        <w:numPr>
          <w:ilvl w:val="0"/>
          <w:numId w:val="10"/>
        </w:numPr>
        <w:spacing w:before="0" w:beforeAutospacing="0" w:after="120" w:afterAutospacing="0"/>
        <w:ind w:left="567" w:firstLine="0"/>
        <w:rPr>
          <w:color w:val="000000" w:themeColor="text1"/>
          <w:sz w:val="26"/>
          <w:szCs w:val="26"/>
          <w:lang w:val="vi-VN"/>
        </w:rPr>
      </w:pPr>
      <w:r w:rsidRPr="009942CF">
        <w:rPr>
          <w:color w:val="000000" w:themeColor="text1"/>
          <w:sz w:val="26"/>
          <w:szCs w:val="26"/>
          <w:lang w:val="vi-VN"/>
        </w:rPr>
        <w:t xml:space="preserve">Cỡ chữ: </w:t>
      </w:r>
      <w:r w:rsidRPr="009942CF">
        <w:rPr>
          <w:b/>
          <w:bCs/>
          <w:lang w:val="vi-VN"/>
        </w:rPr>
        <w:t>13</w:t>
      </w:r>
    </w:p>
    <w:p w14:paraId="11C2017D" w14:textId="7F539BDA" w:rsidR="009942CF" w:rsidRPr="009942CF" w:rsidRDefault="009942CF" w:rsidP="00F37120">
      <w:pPr>
        <w:pStyle w:val="NormalWeb"/>
        <w:numPr>
          <w:ilvl w:val="0"/>
          <w:numId w:val="10"/>
        </w:numPr>
        <w:spacing w:before="0" w:beforeAutospacing="0" w:after="120" w:afterAutospacing="0"/>
        <w:ind w:left="567" w:firstLine="0"/>
        <w:rPr>
          <w:color w:val="000000" w:themeColor="text1"/>
          <w:sz w:val="26"/>
          <w:szCs w:val="26"/>
          <w:lang w:val="vi-VN"/>
        </w:rPr>
      </w:pPr>
      <w:r w:rsidRPr="009942CF">
        <w:rPr>
          <w:color w:val="000000" w:themeColor="text1"/>
          <w:sz w:val="26"/>
          <w:szCs w:val="26"/>
          <w:lang w:val="vi-VN"/>
        </w:rPr>
        <w:t xml:space="preserve">Màu chữ: </w:t>
      </w:r>
      <w:r w:rsidRPr="009942CF">
        <w:rPr>
          <w:b/>
          <w:bCs/>
          <w:lang w:val="vi-VN"/>
        </w:rPr>
        <w:t>Đen</w:t>
      </w:r>
    </w:p>
    <w:p w14:paraId="5ABFD434" w14:textId="77777777" w:rsidR="009942CF" w:rsidRPr="009942CF" w:rsidRDefault="009942CF" w:rsidP="004162E3">
      <w:pPr>
        <w:pStyle w:val="Heading3"/>
        <w:spacing w:before="0" w:after="120"/>
        <w:rPr>
          <w:rStyle w:val="Strong"/>
        </w:rPr>
      </w:pPr>
      <w:r w:rsidRPr="009942CF">
        <w:rPr>
          <w:rStyle w:val="Strong"/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2. Căn lề &amp; giãn dòng</w:t>
      </w:r>
    </w:p>
    <w:p w14:paraId="0C3CA6C9" w14:textId="0A2BA3C8" w:rsidR="009942CF" w:rsidRPr="009942CF" w:rsidRDefault="009942CF" w:rsidP="00F37120">
      <w:pPr>
        <w:pStyle w:val="NormalWeb"/>
        <w:numPr>
          <w:ilvl w:val="0"/>
          <w:numId w:val="10"/>
        </w:numPr>
        <w:spacing w:before="0" w:beforeAutospacing="0" w:after="120" w:afterAutospacing="0"/>
        <w:ind w:left="567" w:firstLine="0"/>
        <w:rPr>
          <w:color w:val="000000" w:themeColor="text1"/>
          <w:sz w:val="26"/>
          <w:szCs w:val="26"/>
          <w:lang w:val="vi-VN"/>
        </w:rPr>
      </w:pPr>
      <w:r w:rsidRPr="009942CF">
        <w:rPr>
          <w:color w:val="000000" w:themeColor="text1"/>
          <w:sz w:val="26"/>
          <w:szCs w:val="26"/>
          <w:lang w:val="vi-VN"/>
        </w:rPr>
        <w:t>Căn lề: Căn đều hai bên (Justify)</w:t>
      </w:r>
    </w:p>
    <w:p w14:paraId="0DD722F9" w14:textId="1503F662" w:rsidR="009942CF" w:rsidRPr="009942CF" w:rsidRDefault="009942CF" w:rsidP="00F37120">
      <w:pPr>
        <w:pStyle w:val="NormalWeb"/>
        <w:numPr>
          <w:ilvl w:val="0"/>
          <w:numId w:val="10"/>
        </w:numPr>
        <w:spacing w:before="0" w:beforeAutospacing="0" w:after="120" w:afterAutospacing="0"/>
        <w:ind w:left="567" w:firstLine="0"/>
        <w:rPr>
          <w:color w:val="000000" w:themeColor="text1"/>
          <w:sz w:val="26"/>
          <w:szCs w:val="26"/>
          <w:lang w:val="vi-VN"/>
        </w:rPr>
      </w:pPr>
      <w:r w:rsidRPr="009942CF">
        <w:rPr>
          <w:color w:val="000000" w:themeColor="text1"/>
          <w:sz w:val="26"/>
          <w:szCs w:val="26"/>
          <w:lang w:val="vi-VN"/>
        </w:rPr>
        <w:t>Giãn dòng: 1.5 lines</w:t>
      </w:r>
    </w:p>
    <w:p w14:paraId="1165558B" w14:textId="1E8C4E59" w:rsidR="009942CF" w:rsidRPr="009942CF" w:rsidRDefault="009942CF" w:rsidP="00F37120">
      <w:pPr>
        <w:pStyle w:val="NormalWeb"/>
        <w:numPr>
          <w:ilvl w:val="0"/>
          <w:numId w:val="10"/>
        </w:numPr>
        <w:spacing w:before="0" w:beforeAutospacing="0" w:after="120" w:afterAutospacing="0"/>
        <w:ind w:left="567" w:firstLine="0"/>
        <w:rPr>
          <w:color w:val="000000" w:themeColor="text1"/>
          <w:sz w:val="26"/>
          <w:szCs w:val="26"/>
          <w:lang w:val="vi-VN"/>
        </w:rPr>
      </w:pPr>
      <w:r w:rsidRPr="009942CF">
        <w:rPr>
          <w:color w:val="000000" w:themeColor="text1"/>
          <w:sz w:val="26"/>
          <w:szCs w:val="26"/>
          <w:lang w:val="vi-VN"/>
        </w:rPr>
        <w:t>Khoảng cách đoạn:</w:t>
      </w:r>
    </w:p>
    <w:p w14:paraId="3D3A8741" w14:textId="77777777" w:rsidR="009942CF" w:rsidRDefault="009942CF" w:rsidP="00F37120">
      <w:pPr>
        <w:pStyle w:val="NormalWeb"/>
        <w:ind w:left="993"/>
        <w:rPr>
          <w:color w:val="000000" w:themeColor="text1"/>
          <w:sz w:val="26"/>
          <w:szCs w:val="26"/>
          <w:lang w:val="vi-VN"/>
        </w:rPr>
      </w:pPr>
      <w:r w:rsidRPr="009942CF">
        <w:rPr>
          <w:color w:val="000000" w:themeColor="text1"/>
          <w:sz w:val="26"/>
          <w:szCs w:val="26"/>
        </w:rPr>
        <w:t xml:space="preserve">Before: </w:t>
      </w:r>
      <w:r w:rsidRPr="009942CF">
        <w:rPr>
          <w:rStyle w:val="Strong"/>
          <w:color w:val="000000" w:themeColor="text1"/>
          <w:sz w:val="26"/>
          <w:szCs w:val="26"/>
        </w:rPr>
        <w:t>0 pt</w:t>
      </w:r>
    </w:p>
    <w:p w14:paraId="56476CC5" w14:textId="13FF1E4F" w:rsidR="009942CF" w:rsidRPr="009942CF" w:rsidRDefault="009942CF" w:rsidP="00F37120">
      <w:pPr>
        <w:pStyle w:val="NormalWeb"/>
        <w:ind w:left="993"/>
        <w:rPr>
          <w:color w:val="000000" w:themeColor="text1"/>
          <w:sz w:val="26"/>
          <w:szCs w:val="26"/>
        </w:rPr>
      </w:pPr>
      <w:r w:rsidRPr="009942CF">
        <w:rPr>
          <w:color w:val="000000" w:themeColor="text1"/>
          <w:sz w:val="26"/>
          <w:szCs w:val="26"/>
        </w:rPr>
        <w:t xml:space="preserve">After: </w:t>
      </w:r>
      <w:r w:rsidRPr="009942CF">
        <w:rPr>
          <w:rStyle w:val="Strong"/>
          <w:color w:val="000000" w:themeColor="text1"/>
          <w:sz w:val="26"/>
          <w:szCs w:val="26"/>
        </w:rPr>
        <w:t>6 pt</w:t>
      </w:r>
    </w:p>
    <w:p w14:paraId="0D24B2A3" w14:textId="77777777" w:rsidR="009942CF" w:rsidRPr="009942CF" w:rsidRDefault="009942CF" w:rsidP="004162E3">
      <w:pPr>
        <w:pStyle w:val="Heading3"/>
        <w:spacing w:before="0" w:after="120"/>
        <w:rPr>
          <w:rStyle w:val="Strong"/>
        </w:rPr>
      </w:pPr>
      <w:r w:rsidRPr="009942CF">
        <w:rPr>
          <w:rStyle w:val="Strong"/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3. Lề trang</w:t>
      </w:r>
    </w:p>
    <w:p w14:paraId="53E5CE5C" w14:textId="4DC047E0" w:rsidR="009942CF" w:rsidRPr="009942CF" w:rsidRDefault="009942CF" w:rsidP="00F37120">
      <w:pPr>
        <w:pStyle w:val="NormalWeb"/>
        <w:numPr>
          <w:ilvl w:val="0"/>
          <w:numId w:val="10"/>
        </w:numPr>
        <w:spacing w:before="0" w:beforeAutospacing="0" w:after="120" w:afterAutospacing="0"/>
        <w:ind w:left="567" w:firstLine="0"/>
        <w:rPr>
          <w:color w:val="000000" w:themeColor="text1"/>
          <w:sz w:val="26"/>
          <w:szCs w:val="26"/>
          <w:lang w:val="vi-VN"/>
        </w:rPr>
      </w:pPr>
      <w:r>
        <w:rPr>
          <w:color w:val="000000" w:themeColor="text1"/>
          <w:sz w:val="26"/>
          <w:szCs w:val="26"/>
          <w:lang w:val="vi-VN"/>
        </w:rPr>
        <w:t xml:space="preserve"> </w:t>
      </w:r>
      <w:r w:rsidRPr="009942CF">
        <w:rPr>
          <w:color w:val="000000" w:themeColor="text1"/>
          <w:sz w:val="26"/>
          <w:szCs w:val="26"/>
          <w:lang w:val="vi-VN"/>
        </w:rPr>
        <w:t>Lề trên (Top): 2.5 cm</w:t>
      </w:r>
    </w:p>
    <w:p w14:paraId="322A93A3" w14:textId="5875EACE" w:rsidR="009942CF" w:rsidRPr="009942CF" w:rsidRDefault="009942CF" w:rsidP="00F37120">
      <w:pPr>
        <w:pStyle w:val="NormalWeb"/>
        <w:numPr>
          <w:ilvl w:val="0"/>
          <w:numId w:val="10"/>
        </w:numPr>
        <w:spacing w:before="0" w:beforeAutospacing="0" w:after="120" w:afterAutospacing="0"/>
        <w:ind w:left="567" w:firstLine="0"/>
        <w:rPr>
          <w:color w:val="000000" w:themeColor="text1"/>
          <w:sz w:val="26"/>
          <w:szCs w:val="26"/>
          <w:lang w:val="vi-VN"/>
        </w:rPr>
      </w:pPr>
      <w:r w:rsidRPr="009942CF">
        <w:rPr>
          <w:color w:val="000000" w:themeColor="text1"/>
          <w:sz w:val="26"/>
          <w:szCs w:val="26"/>
          <w:lang w:val="vi-VN"/>
        </w:rPr>
        <w:t>Lề dưới (Bottom): 2.5 cm</w:t>
      </w:r>
    </w:p>
    <w:p w14:paraId="266EA37E" w14:textId="13472723" w:rsidR="009942CF" w:rsidRPr="009942CF" w:rsidRDefault="009942CF" w:rsidP="00F37120">
      <w:pPr>
        <w:pStyle w:val="NormalWeb"/>
        <w:numPr>
          <w:ilvl w:val="0"/>
          <w:numId w:val="10"/>
        </w:numPr>
        <w:spacing w:before="0" w:beforeAutospacing="0" w:after="120" w:afterAutospacing="0"/>
        <w:ind w:left="567" w:firstLine="0"/>
        <w:rPr>
          <w:color w:val="000000" w:themeColor="text1"/>
          <w:sz w:val="26"/>
          <w:szCs w:val="26"/>
          <w:lang w:val="vi-VN"/>
        </w:rPr>
      </w:pPr>
      <w:r w:rsidRPr="009942CF">
        <w:rPr>
          <w:color w:val="000000" w:themeColor="text1"/>
          <w:sz w:val="26"/>
          <w:szCs w:val="26"/>
          <w:lang w:val="vi-VN"/>
        </w:rPr>
        <w:t>Lề trái (Left): 3.0 cm</w:t>
      </w:r>
    </w:p>
    <w:p w14:paraId="7D82D2FD" w14:textId="61B449DD" w:rsidR="009942CF" w:rsidRPr="009942CF" w:rsidRDefault="009942CF" w:rsidP="00F37120">
      <w:pPr>
        <w:pStyle w:val="NormalWeb"/>
        <w:numPr>
          <w:ilvl w:val="0"/>
          <w:numId w:val="10"/>
        </w:numPr>
        <w:spacing w:before="0" w:beforeAutospacing="0" w:after="120" w:afterAutospacing="0"/>
        <w:ind w:left="567" w:firstLine="0"/>
        <w:rPr>
          <w:color w:val="000000" w:themeColor="text1"/>
          <w:sz w:val="26"/>
          <w:szCs w:val="26"/>
          <w:lang w:val="vi-VN"/>
        </w:rPr>
      </w:pPr>
      <w:r w:rsidRPr="009942CF">
        <w:rPr>
          <w:color w:val="000000" w:themeColor="text1"/>
          <w:sz w:val="26"/>
          <w:szCs w:val="26"/>
          <w:lang w:val="vi-VN"/>
        </w:rPr>
        <w:t>Lề phải (Right): 2.0 cm</w:t>
      </w:r>
    </w:p>
    <w:p w14:paraId="1EE53949" w14:textId="77777777" w:rsidR="009942CF" w:rsidRPr="009942CF" w:rsidRDefault="009942CF" w:rsidP="004162E3">
      <w:pPr>
        <w:pStyle w:val="Heading3"/>
        <w:spacing w:before="0" w:after="120"/>
        <w:rPr>
          <w:rStyle w:val="Strong"/>
        </w:rPr>
      </w:pPr>
      <w:r w:rsidRPr="009942CF">
        <w:rPr>
          <w:rStyle w:val="Strong"/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4. Tiêu đề &amp; đề mục</w:t>
      </w:r>
    </w:p>
    <w:p w14:paraId="5AD36548" w14:textId="0CC550CE" w:rsidR="009942CF" w:rsidRPr="009942CF" w:rsidRDefault="009942CF" w:rsidP="00F37120">
      <w:pPr>
        <w:pStyle w:val="NormalWeb"/>
        <w:numPr>
          <w:ilvl w:val="0"/>
          <w:numId w:val="10"/>
        </w:numPr>
        <w:spacing w:before="0" w:beforeAutospacing="0" w:after="120" w:afterAutospacing="0"/>
        <w:ind w:left="567" w:firstLine="0"/>
        <w:rPr>
          <w:color w:val="000000" w:themeColor="text1"/>
          <w:sz w:val="26"/>
          <w:szCs w:val="26"/>
          <w:lang w:val="vi-VN"/>
        </w:rPr>
      </w:pPr>
      <w:r w:rsidRPr="009942CF">
        <w:rPr>
          <w:color w:val="000000" w:themeColor="text1"/>
          <w:sz w:val="26"/>
          <w:szCs w:val="26"/>
          <w:lang w:val="vi-VN"/>
        </w:rPr>
        <w:t>Tiêu đề chương/mục:</w:t>
      </w:r>
    </w:p>
    <w:p w14:paraId="7AE16B19" w14:textId="77777777" w:rsidR="009942CF" w:rsidRPr="009942CF" w:rsidRDefault="009942CF" w:rsidP="00F37120">
      <w:pPr>
        <w:pStyle w:val="NormalWeb"/>
        <w:spacing w:before="0" w:beforeAutospacing="0" w:after="120" w:afterAutospacing="0"/>
        <w:ind w:left="720" w:firstLine="720"/>
        <w:rPr>
          <w:color w:val="000000" w:themeColor="text1"/>
          <w:sz w:val="26"/>
          <w:szCs w:val="26"/>
          <w:lang w:val="vi-VN"/>
        </w:rPr>
      </w:pPr>
      <w:r w:rsidRPr="009942CF">
        <w:rPr>
          <w:color w:val="000000" w:themeColor="text1"/>
          <w:sz w:val="26"/>
          <w:szCs w:val="26"/>
          <w:lang w:val="vi-VN"/>
        </w:rPr>
        <w:t xml:space="preserve">In </w:t>
      </w:r>
      <w:r w:rsidRPr="009942CF">
        <w:rPr>
          <w:b/>
          <w:bCs/>
          <w:lang w:val="vi-VN"/>
        </w:rPr>
        <w:t>đậm (Bold)</w:t>
      </w:r>
    </w:p>
    <w:p w14:paraId="34D68629" w14:textId="77777777" w:rsidR="009942CF" w:rsidRPr="009942CF" w:rsidRDefault="009942CF" w:rsidP="004162E3">
      <w:pPr>
        <w:pStyle w:val="NormalWeb"/>
        <w:spacing w:before="0" w:beforeAutospacing="0" w:after="120" w:afterAutospacing="0"/>
        <w:rPr>
          <w:color w:val="000000" w:themeColor="text1"/>
          <w:sz w:val="26"/>
          <w:szCs w:val="26"/>
          <w:lang w:val="vi-VN"/>
        </w:rPr>
      </w:pPr>
      <w:r w:rsidRPr="009942CF">
        <w:rPr>
          <w:color w:val="000000" w:themeColor="text1"/>
          <w:sz w:val="26"/>
          <w:szCs w:val="26"/>
          <w:lang w:val="vi-VN"/>
        </w:rPr>
        <w:t>Không gạch chân</w:t>
      </w:r>
    </w:p>
    <w:p w14:paraId="4ED624D1" w14:textId="77777777" w:rsidR="009942CF" w:rsidRDefault="009942CF" w:rsidP="00F37120">
      <w:pPr>
        <w:pStyle w:val="NormalWeb"/>
        <w:numPr>
          <w:ilvl w:val="0"/>
          <w:numId w:val="10"/>
        </w:numPr>
        <w:spacing w:before="0" w:beforeAutospacing="0" w:after="120" w:afterAutospacing="0"/>
        <w:ind w:left="567" w:firstLine="0"/>
        <w:rPr>
          <w:color w:val="000000" w:themeColor="text1"/>
          <w:sz w:val="26"/>
          <w:szCs w:val="26"/>
          <w:lang w:val="vi-VN"/>
        </w:rPr>
      </w:pPr>
      <w:r w:rsidRPr="009942CF">
        <w:rPr>
          <w:color w:val="000000" w:themeColor="text1"/>
          <w:sz w:val="26"/>
          <w:szCs w:val="26"/>
          <w:lang w:val="vi-VN"/>
        </w:rPr>
        <w:t>Đánh số rõ ràng (1, 1.1, 1.1.1, …)</w:t>
      </w:r>
    </w:p>
    <w:p w14:paraId="161B6845" w14:textId="6AD02988" w:rsidR="009942CF" w:rsidRPr="009942CF" w:rsidRDefault="009942CF" w:rsidP="00F37120">
      <w:pPr>
        <w:pStyle w:val="NormalWeb"/>
        <w:numPr>
          <w:ilvl w:val="0"/>
          <w:numId w:val="10"/>
        </w:numPr>
        <w:spacing w:before="0" w:beforeAutospacing="0" w:after="120" w:afterAutospacing="0"/>
        <w:ind w:left="567" w:firstLine="0"/>
        <w:rPr>
          <w:color w:val="000000" w:themeColor="text1"/>
          <w:sz w:val="26"/>
          <w:szCs w:val="26"/>
          <w:lang w:val="vi-VN"/>
        </w:rPr>
      </w:pPr>
      <w:r w:rsidRPr="009942CF">
        <w:rPr>
          <w:color w:val="000000" w:themeColor="text1"/>
          <w:sz w:val="26"/>
          <w:szCs w:val="26"/>
          <w:lang w:val="vi-VN"/>
        </w:rPr>
        <w:t>Không dùng màu chữ khác</w:t>
      </w:r>
    </w:p>
    <w:p w14:paraId="347BE3A0" w14:textId="77777777" w:rsidR="009942CF" w:rsidRPr="009942CF" w:rsidRDefault="009942CF" w:rsidP="004162E3">
      <w:pPr>
        <w:pStyle w:val="Heading3"/>
        <w:spacing w:before="0" w:after="120"/>
        <w:rPr>
          <w:rStyle w:val="Strong"/>
        </w:rPr>
      </w:pPr>
      <w:r w:rsidRPr="009942CF">
        <w:rPr>
          <w:rStyle w:val="Strong"/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5. Hình ảnh, bảng biểu</w:t>
      </w:r>
    </w:p>
    <w:p w14:paraId="0FD852AF" w14:textId="77777777" w:rsidR="009942CF" w:rsidRPr="009942CF" w:rsidRDefault="009942CF" w:rsidP="00F37120">
      <w:pPr>
        <w:pStyle w:val="NormalWeb"/>
        <w:numPr>
          <w:ilvl w:val="0"/>
          <w:numId w:val="10"/>
        </w:numPr>
        <w:spacing w:before="0" w:beforeAutospacing="0" w:after="120" w:afterAutospacing="0"/>
        <w:ind w:left="567" w:firstLine="0"/>
        <w:rPr>
          <w:color w:val="000000" w:themeColor="text1"/>
          <w:sz w:val="26"/>
          <w:szCs w:val="26"/>
          <w:lang w:val="vi-VN"/>
        </w:rPr>
      </w:pPr>
      <w:r w:rsidRPr="00F37120">
        <w:rPr>
          <w:color w:val="000000" w:themeColor="text1"/>
          <w:sz w:val="26"/>
          <w:szCs w:val="26"/>
          <w:lang w:val="vi-VN"/>
        </w:rPr>
        <w:t>Hình ảnh/bảng biểu căn giữa</w:t>
      </w:r>
    </w:p>
    <w:p w14:paraId="78E8CA14" w14:textId="77777777" w:rsidR="009942CF" w:rsidRPr="009942CF" w:rsidRDefault="009942CF" w:rsidP="00F37120">
      <w:pPr>
        <w:pStyle w:val="NormalWeb"/>
        <w:numPr>
          <w:ilvl w:val="0"/>
          <w:numId w:val="10"/>
        </w:numPr>
        <w:spacing w:before="0" w:beforeAutospacing="0" w:after="120" w:afterAutospacing="0"/>
        <w:ind w:left="567" w:firstLine="0"/>
        <w:rPr>
          <w:color w:val="000000" w:themeColor="text1"/>
          <w:sz w:val="26"/>
          <w:szCs w:val="26"/>
          <w:lang w:val="vi-VN"/>
        </w:rPr>
      </w:pPr>
      <w:r w:rsidRPr="009942CF">
        <w:rPr>
          <w:color w:val="000000" w:themeColor="text1"/>
          <w:sz w:val="26"/>
          <w:szCs w:val="26"/>
          <w:lang w:val="vi-VN"/>
        </w:rPr>
        <w:t xml:space="preserve">Có </w:t>
      </w:r>
      <w:r w:rsidRPr="00F37120">
        <w:rPr>
          <w:color w:val="000000" w:themeColor="text1"/>
          <w:sz w:val="26"/>
          <w:szCs w:val="26"/>
          <w:lang w:val="vi-VN"/>
        </w:rPr>
        <w:t>số thứ tự và tiêu đề</w:t>
      </w:r>
      <w:r w:rsidRPr="009942CF">
        <w:rPr>
          <w:color w:val="000000" w:themeColor="text1"/>
          <w:sz w:val="26"/>
          <w:szCs w:val="26"/>
          <w:lang w:val="vi-VN"/>
        </w:rPr>
        <w:t xml:space="preserve"> phía dưới</w:t>
      </w:r>
    </w:p>
    <w:p w14:paraId="159D5E8C" w14:textId="77777777" w:rsidR="009942CF" w:rsidRPr="00F37120" w:rsidRDefault="009942CF" w:rsidP="00F37120">
      <w:pPr>
        <w:pStyle w:val="NormalWeb"/>
        <w:numPr>
          <w:ilvl w:val="0"/>
          <w:numId w:val="10"/>
        </w:numPr>
        <w:spacing w:before="0" w:beforeAutospacing="0" w:after="120" w:afterAutospacing="0"/>
        <w:ind w:left="567" w:firstLine="0"/>
        <w:rPr>
          <w:color w:val="000000" w:themeColor="text1"/>
          <w:sz w:val="26"/>
          <w:szCs w:val="26"/>
          <w:lang w:val="vi-VN"/>
        </w:rPr>
      </w:pPr>
      <w:r w:rsidRPr="00F37120">
        <w:rPr>
          <w:color w:val="000000" w:themeColor="text1"/>
          <w:sz w:val="26"/>
          <w:szCs w:val="26"/>
          <w:lang w:val="vi-VN"/>
        </w:rPr>
        <w:t>Ví dụ: Hình 2.1. Kiến trúc hệ thống</w:t>
      </w:r>
    </w:p>
    <w:p w14:paraId="5140EF4F" w14:textId="77777777" w:rsidR="009942CF" w:rsidRPr="00F37120" w:rsidRDefault="009942CF" w:rsidP="00F37120">
      <w:pPr>
        <w:pStyle w:val="NormalWeb"/>
        <w:numPr>
          <w:ilvl w:val="0"/>
          <w:numId w:val="10"/>
        </w:numPr>
        <w:spacing w:before="0" w:beforeAutospacing="0" w:after="120" w:afterAutospacing="0"/>
        <w:ind w:left="567" w:firstLine="0"/>
        <w:rPr>
          <w:color w:val="000000" w:themeColor="text1"/>
          <w:sz w:val="26"/>
          <w:szCs w:val="26"/>
          <w:lang w:val="vi-VN"/>
        </w:rPr>
      </w:pPr>
      <w:r w:rsidRPr="00F37120">
        <w:rPr>
          <w:color w:val="000000" w:themeColor="text1"/>
          <w:sz w:val="26"/>
          <w:szCs w:val="26"/>
          <w:lang w:val="vi-VN"/>
        </w:rPr>
        <w:t>Hình ảnh rõ nét, không bị vỡ</w:t>
      </w:r>
    </w:p>
    <w:p w14:paraId="43298A5B" w14:textId="77777777" w:rsidR="009942CF" w:rsidRPr="009942CF" w:rsidRDefault="009942CF" w:rsidP="004162E3">
      <w:pPr>
        <w:pStyle w:val="Heading3"/>
        <w:spacing w:before="0" w:after="120"/>
        <w:rPr>
          <w:rStyle w:val="Strong"/>
        </w:rPr>
      </w:pPr>
      <w:r w:rsidRPr="009942CF">
        <w:rPr>
          <w:rStyle w:val="Strong"/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6. Công thức, đoạn mã (nếu có)</w:t>
      </w:r>
    </w:p>
    <w:p w14:paraId="2BADAB0A" w14:textId="77777777" w:rsidR="009942CF" w:rsidRPr="009942CF" w:rsidRDefault="009942CF" w:rsidP="00F37120">
      <w:pPr>
        <w:pStyle w:val="NormalWeb"/>
        <w:numPr>
          <w:ilvl w:val="0"/>
          <w:numId w:val="10"/>
        </w:numPr>
        <w:spacing w:before="0" w:beforeAutospacing="0" w:after="120" w:afterAutospacing="0"/>
        <w:ind w:left="567" w:firstLine="0"/>
        <w:rPr>
          <w:color w:val="000000" w:themeColor="text1"/>
          <w:sz w:val="26"/>
          <w:szCs w:val="26"/>
          <w:lang w:val="vi-VN"/>
        </w:rPr>
      </w:pPr>
      <w:r w:rsidRPr="009942CF">
        <w:rPr>
          <w:color w:val="000000" w:themeColor="text1"/>
          <w:sz w:val="26"/>
          <w:szCs w:val="26"/>
          <w:lang w:val="vi-VN"/>
        </w:rPr>
        <w:t>Công thức căn giữa, đánh số (nếu cần)</w:t>
      </w:r>
    </w:p>
    <w:p w14:paraId="40875A47" w14:textId="77777777" w:rsidR="009942CF" w:rsidRPr="009942CF" w:rsidRDefault="009942CF" w:rsidP="00F37120">
      <w:pPr>
        <w:pStyle w:val="NormalWeb"/>
        <w:numPr>
          <w:ilvl w:val="0"/>
          <w:numId w:val="10"/>
        </w:numPr>
        <w:spacing w:before="0" w:beforeAutospacing="0" w:after="120" w:afterAutospacing="0"/>
        <w:ind w:left="567" w:firstLine="0"/>
        <w:rPr>
          <w:color w:val="000000" w:themeColor="text1"/>
          <w:sz w:val="26"/>
          <w:szCs w:val="26"/>
          <w:lang w:val="vi-VN"/>
        </w:rPr>
      </w:pPr>
      <w:r w:rsidRPr="009942CF">
        <w:rPr>
          <w:color w:val="000000" w:themeColor="text1"/>
          <w:sz w:val="26"/>
          <w:szCs w:val="26"/>
          <w:lang w:val="vi-VN"/>
        </w:rPr>
        <w:t>Đoạn mã (code):</w:t>
      </w:r>
    </w:p>
    <w:p w14:paraId="239F1FC0" w14:textId="77777777" w:rsidR="009942CF" w:rsidRPr="009942CF" w:rsidRDefault="009942CF" w:rsidP="00F37120">
      <w:pPr>
        <w:pStyle w:val="NormalWeb"/>
        <w:spacing w:before="0" w:beforeAutospacing="0" w:after="120" w:afterAutospacing="0"/>
        <w:ind w:left="1440"/>
        <w:rPr>
          <w:color w:val="000000" w:themeColor="text1"/>
          <w:sz w:val="26"/>
          <w:szCs w:val="26"/>
          <w:lang w:val="vi-VN"/>
        </w:rPr>
      </w:pPr>
      <w:r w:rsidRPr="009942CF">
        <w:rPr>
          <w:color w:val="000000" w:themeColor="text1"/>
          <w:sz w:val="26"/>
          <w:szCs w:val="26"/>
          <w:lang w:val="vi-VN"/>
        </w:rPr>
        <w:t xml:space="preserve">Phông chữ: </w:t>
      </w:r>
      <w:r w:rsidRPr="009942CF">
        <w:rPr>
          <w:b/>
          <w:bCs/>
          <w:lang w:val="vi-VN"/>
        </w:rPr>
        <w:t>Consolas</w:t>
      </w:r>
    </w:p>
    <w:p w14:paraId="2A91C6F1" w14:textId="77777777" w:rsidR="009942CF" w:rsidRPr="009942CF" w:rsidRDefault="009942CF" w:rsidP="00F37120">
      <w:pPr>
        <w:pStyle w:val="NormalWeb"/>
        <w:spacing w:before="0" w:beforeAutospacing="0" w:after="120" w:afterAutospacing="0"/>
        <w:ind w:left="1440"/>
        <w:rPr>
          <w:color w:val="000000" w:themeColor="text1"/>
          <w:sz w:val="26"/>
          <w:szCs w:val="26"/>
          <w:lang w:val="vi-VN"/>
        </w:rPr>
      </w:pPr>
      <w:r w:rsidRPr="009942CF">
        <w:rPr>
          <w:color w:val="000000" w:themeColor="text1"/>
          <w:sz w:val="26"/>
          <w:szCs w:val="26"/>
          <w:lang w:val="vi-VN"/>
        </w:rPr>
        <w:t xml:space="preserve">Cỡ chữ: </w:t>
      </w:r>
      <w:r w:rsidRPr="009942CF">
        <w:rPr>
          <w:b/>
          <w:bCs/>
          <w:lang w:val="vi-VN"/>
        </w:rPr>
        <w:t>10–11</w:t>
      </w:r>
    </w:p>
    <w:p w14:paraId="04D34EC8" w14:textId="77777777" w:rsidR="009942CF" w:rsidRPr="009942CF" w:rsidRDefault="009942CF" w:rsidP="004162E3">
      <w:pPr>
        <w:pStyle w:val="Heading3"/>
        <w:spacing w:before="0" w:after="120"/>
        <w:rPr>
          <w:rStyle w:val="Strong"/>
        </w:rPr>
      </w:pPr>
      <w:r w:rsidRPr="009942CF">
        <w:rPr>
          <w:rStyle w:val="Strong"/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7. Đánh số trang</w:t>
      </w:r>
    </w:p>
    <w:p w14:paraId="398205BB" w14:textId="77777777" w:rsidR="009942CF" w:rsidRPr="009942CF" w:rsidRDefault="009942CF" w:rsidP="00F37120">
      <w:pPr>
        <w:pStyle w:val="NormalWeb"/>
        <w:numPr>
          <w:ilvl w:val="0"/>
          <w:numId w:val="10"/>
        </w:numPr>
        <w:spacing w:before="0" w:beforeAutospacing="0" w:after="120" w:afterAutospacing="0"/>
        <w:ind w:left="567" w:firstLine="0"/>
        <w:rPr>
          <w:color w:val="000000" w:themeColor="text1"/>
          <w:sz w:val="26"/>
          <w:szCs w:val="26"/>
          <w:lang w:val="vi-VN"/>
        </w:rPr>
      </w:pPr>
      <w:r w:rsidRPr="009942CF">
        <w:rPr>
          <w:color w:val="000000" w:themeColor="text1"/>
          <w:sz w:val="26"/>
          <w:szCs w:val="26"/>
          <w:lang w:val="vi-VN"/>
        </w:rPr>
        <w:t xml:space="preserve">Đặt </w:t>
      </w:r>
      <w:r w:rsidRPr="00F37120">
        <w:rPr>
          <w:color w:val="000000" w:themeColor="text1"/>
          <w:sz w:val="26"/>
          <w:szCs w:val="26"/>
          <w:lang w:val="vi-VN"/>
        </w:rPr>
        <w:t>giữa cuối trang</w:t>
      </w:r>
      <w:r w:rsidRPr="009942CF">
        <w:rPr>
          <w:color w:val="000000" w:themeColor="text1"/>
          <w:sz w:val="26"/>
          <w:szCs w:val="26"/>
          <w:lang w:val="vi-VN"/>
        </w:rPr>
        <w:t xml:space="preserve"> hoặc </w:t>
      </w:r>
      <w:r w:rsidRPr="00F37120">
        <w:rPr>
          <w:color w:val="000000" w:themeColor="text1"/>
          <w:sz w:val="26"/>
          <w:szCs w:val="26"/>
          <w:lang w:val="vi-VN"/>
        </w:rPr>
        <w:t>góc phải dưới</w:t>
      </w:r>
    </w:p>
    <w:p w14:paraId="4C229DD1" w14:textId="77777777" w:rsidR="009942CF" w:rsidRPr="009942CF" w:rsidRDefault="009942CF" w:rsidP="00F37120">
      <w:pPr>
        <w:pStyle w:val="NormalWeb"/>
        <w:numPr>
          <w:ilvl w:val="0"/>
          <w:numId w:val="10"/>
        </w:numPr>
        <w:spacing w:before="0" w:beforeAutospacing="0" w:after="120" w:afterAutospacing="0"/>
        <w:ind w:left="567" w:firstLine="0"/>
        <w:rPr>
          <w:color w:val="000000" w:themeColor="text1"/>
          <w:sz w:val="26"/>
          <w:szCs w:val="26"/>
          <w:lang w:val="vi-VN"/>
        </w:rPr>
      </w:pPr>
      <w:r w:rsidRPr="009942CF">
        <w:rPr>
          <w:color w:val="000000" w:themeColor="text1"/>
          <w:sz w:val="26"/>
          <w:szCs w:val="26"/>
          <w:lang w:val="vi-VN"/>
        </w:rPr>
        <w:t xml:space="preserve">Bắt đầu đánh số từ phần </w:t>
      </w:r>
      <w:r w:rsidRPr="00F37120">
        <w:rPr>
          <w:color w:val="000000" w:themeColor="text1"/>
          <w:sz w:val="26"/>
          <w:szCs w:val="26"/>
          <w:lang w:val="vi-VN"/>
        </w:rPr>
        <w:t>Nội dung</w:t>
      </w:r>
    </w:p>
    <w:p w14:paraId="670D2E52" w14:textId="77777777" w:rsidR="009942CF" w:rsidRPr="009942CF" w:rsidRDefault="009942CF" w:rsidP="004162E3">
      <w:pPr>
        <w:pStyle w:val="Heading3"/>
        <w:spacing w:before="0" w:after="120"/>
        <w:rPr>
          <w:rStyle w:val="Strong"/>
        </w:rPr>
      </w:pPr>
      <w:r w:rsidRPr="009942CF">
        <w:rPr>
          <w:rStyle w:val="Strong"/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8. Yêu cầu chung</w:t>
      </w:r>
    </w:p>
    <w:p w14:paraId="7FB6DFFE" w14:textId="77777777" w:rsidR="009942CF" w:rsidRPr="009942CF" w:rsidRDefault="009942CF" w:rsidP="00F37120">
      <w:pPr>
        <w:pStyle w:val="NormalWeb"/>
        <w:numPr>
          <w:ilvl w:val="0"/>
          <w:numId w:val="10"/>
        </w:numPr>
        <w:spacing w:before="0" w:beforeAutospacing="0" w:after="120" w:afterAutospacing="0"/>
        <w:ind w:left="567" w:firstLine="0"/>
        <w:rPr>
          <w:color w:val="000000" w:themeColor="text1"/>
          <w:sz w:val="26"/>
          <w:szCs w:val="26"/>
          <w:lang w:val="vi-VN"/>
        </w:rPr>
      </w:pPr>
      <w:r w:rsidRPr="009942CF">
        <w:rPr>
          <w:color w:val="000000" w:themeColor="text1"/>
          <w:sz w:val="26"/>
          <w:szCs w:val="26"/>
          <w:lang w:val="vi-VN"/>
        </w:rPr>
        <w:t>Trình bày thống nhất toàn bộ báo cáo</w:t>
      </w:r>
    </w:p>
    <w:p w14:paraId="25BC1C2B" w14:textId="77777777" w:rsidR="009942CF" w:rsidRPr="009942CF" w:rsidRDefault="009942CF" w:rsidP="00F37120">
      <w:pPr>
        <w:pStyle w:val="NormalWeb"/>
        <w:numPr>
          <w:ilvl w:val="0"/>
          <w:numId w:val="10"/>
        </w:numPr>
        <w:spacing w:before="0" w:beforeAutospacing="0" w:after="120" w:afterAutospacing="0"/>
        <w:ind w:left="567" w:firstLine="0"/>
        <w:rPr>
          <w:color w:val="000000" w:themeColor="text1"/>
          <w:sz w:val="26"/>
          <w:szCs w:val="26"/>
          <w:lang w:val="vi-VN"/>
        </w:rPr>
      </w:pPr>
      <w:r w:rsidRPr="009942CF">
        <w:rPr>
          <w:color w:val="000000" w:themeColor="text1"/>
          <w:sz w:val="26"/>
          <w:szCs w:val="26"/>
          <w:lang w:val="vi-VN"/>
        </w:rPr>
        <w:t>Không lỗi chính tả, không dùng ngôn ngữ nói</w:t>
      </w:r>
    </w:p>
    <w:p w14:paraId="3C917211" w14:textId="77777777" w:rsidR="009942CF" w:rsidRPr="009942CF" w:rsidRDefault="009942CF" w:rsidP="00F37120">
      <w:pPr>
        <w:pStyle w:val="NormalWeb"/>
        <w:numPr>
          <w:ilvl w:val="0"/>
          <w:numId w:val="10"/>
        </w:numPr>
        <w:spacing w:before="0" w:beforeAutospacing="0" w:after="120" w:afterAutospacing="0"/>
        <w:ind w:left="567" w:firstLine="0"/>
        <w:rPr>
          <w:color w:val="000000" w:themeColor="text1"/>
          <w:sz w:val="26"/>
          <w:szCs w:val="26"/>
          <w:lang w:val="vi-VN"/>
        </w:rPr>
      </w:pPr>
      <w:r w:rsidRPr="009942CF">
        <w:rPr>
          <w:color w:val="000000" w:themeColor="text1"/>
          <w:sz w:val="26"/>
          <w:szCs w:val="26"/>
          <w:lang w:val="vi-VN"/>
        </w:rPr>
        <w:t>Báo cáo phải rõ ràng, mạch lạc, khoa học</w:t>
      </w:r>
    </w:p>
    <w:p w14:paraId="03BD308A" w14:textId="27B4357E" w:rsidR="00283486" w:rsidRPr="009942CF" w:rsidRDefault="00283486" w:rsidP="004162E3">
      <w:pPr>
        <w:pStyle w:val="ListParagraph"/>
        <w:spacing w:after="200" w:line="276" w:lineRule="auto"/>
        <w:ind w:left="0"/>
        <w:rPr>
          <w:b/>
          <w:color w:val="000000" w:themeColor="text1"/>
          <w:sz w:val="26"/>
          <w:szCs w:val="26"/>
          <w:lang w:val="vi-VN"/>
        </w:rPr>
      </w:pPr>
    </w:p>
    <w:sectPr w:rsidR="00283486" w:rsidRPr="009942CF" w:rsidSect="004162E3">
      <w:headerReference w:type="default" r:id="rId11"/>
      <w:pgSz w:w="12240" w:h="15840"/>
      <w:pgMar w:top="1985" w:right="1134" w:bottom="1701" w:left="1559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4048A2" w14:textId="77777777" w:rsidR="00DE0B15" w:rsidRDefault="00DE0B15" w:rsidP="00453AB1">
      <w:r>
        <w:separator/>
      </w:r>
    </w:p>
  </w:endnote>
  <w:endnote w:type="continuationSeparator" w:id="0">
    <w:p w14:paraId="15DB683C" w14:textId="77777777" w:rsidR="00DE0B15" w:rsidRDefault="00DE0B15" w:rsidP="00453A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7811240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C62BE83" w14:textId="49298EF9" w:rsidR="006C5437" w:rsidRDefault="006C543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F01DC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3632B39B" w14:textId="77777777" w:rsidR="006C5437" w:rsidRDefault="006C543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56528B" w14:textId="77777777" w:rsidR="00DE0B15" w:rsidRDefault="00DE0B15" w:rsidP="00453AB1">
      <w:r>
        <w:separator/>
      </w:r>
    </w:p>
  </w:footnote>
  <w:footnote w:type="continuationSeparator" w:id="0">
    <w:p w14:paraId="756E7669" w14:textId="77777777" w:rsidR="00DE0B15" w:rsidRDefault="00DE0B15" w:rsidP="00453A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DE92C" w14:textId="77777777" w:rsidR="00B118C8" w:rsidRDefault="00B118C8">
    <w:pPr>
      <w:pStyle w:val="Header"/>
      <w:jc w:val="center"/>
    </w:pPr>
  </w:p>
  <w:p w14:paraId="08B701D9" w14:textId="77777777" w:rsidR="00B118C8" w:rsidRDefault="00B118C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54951" w14:textId="012086CB" w:rsidR="009942CF" w:rsidRPr="009942CF" w:rsidRDefault="004C050B">
    <w:pPr>
      <w:pStyle w:val="Header"/>
      <w:rPr>
        <w:lang w:val="vi-VN"/>
      </w:rPr>
    </w:pPr>
    <w:r>
      <w:t>Tên</w:t>
    </w:r>
    <w:r>
      <w:rPr>
        <w:lang w:val="vi-VN"/>
      </w:rPr>
      <w:t xml:space="preserve"> Môn Học</w:t>
    </w:r>
    <w:r w:rsidR="006C5437">
      <w:ptab w:relativeTo="margin" w:alignment="center" w:leader="none"/>
    </w:r>
    <w:r w:rsidR="006C5437">
      <w:ptab w:relativeTo="margin" w:alignment="right" w:leader="none"/>
    </w:r>
    <w:r w:rsidR="009942CF">
      <w:t>Sinh</w:t>
    </w:r>
    <w:r w:rsidR="009942CF">
      <w:rPr>
        <w:lang w:val="vi-VN"/>
      </w:rPr>
      <w:t xml:space="preserve"> Viên</w:t>
    </w:r>
    <w:r w:rsidR="006C5437">
      <w:t xml:space="preserve">: </w:t>
    </w:r>
    <w:r w:rsidR="009942CF">
      <w:t>Họ</w:t>
    </w:r>
    <w:r w:rsidR="009942CF">
      <w:rPr>
        <w:lang w:val="vi-VN"/>
      </w:rPr>
      <w:t xml:space="preserve"> Tên SV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81278"/>
    <w:multiLevelType w:val="multilevel"/>
    <w:tmpl w:val="905C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D525D"/>
    <w:multiLevelType w:val="multilevel"/>
    <w:tmpl w:val="FB9C1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CA3210"/>
    <w:multiLevelType w:val="multilevel"/>
    <w:tmpl w:val="81180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36486B"/>
    <w:multiLevelType w:val="multilevel"/>
    <w:tmpl w:val="DAB4E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52675C"/>
    <w:multiLevelType w:val="multilevel"/>
    <w:tmpl w:val="247AB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7907F9"/>
    <w:multiLevelType w:val="multilevel"/>
    <w:tmpl w:val="2940C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2C118C"/>
    <w:multiLevelType w:val="multilevel"/>
    <w:tmpl w:val="A57E4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3D3851"/>
    <w:multiLevelType w:val="multilevel"/>
    <w:tmpl w:val="8E46A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9E789B"/>
    <w:multiLevelType w:val="multilevel"/>
    <w:tmpl w:val="61E899D0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0" w:hanging="4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76A027C4"/>
    <w:multiLevelType w:val="hybridMultilevel"/>
    <w:tmpl w:val="33D24D26"/>
    <w:lvl w:ilvl="0" w:tplc="2BE452EA">
      <w:start w:val="4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 w16cid:durableId="1470971761">
    <w:abstractNumId w:val="8"/>
  </w:num>
  <w:num w:numId="2" w16cid:durableId="1827084516">
    <w:abstractNumId w:val="6"/>
  </w:num>
  <w:num w:numId="3" w16cid:durableId="1559196917">
    <w:abstractNumId w:val="3"/>
  </w:num>
  <w:num w:numId="4" w16cid:durableId="1331103387">
    <w:abstractNumId w:val="5"/>
  </w:num>
  <w:num w:numId="5" w16cid:durableId="51924980">
    <w:abstractNumId w:val="2"/>
  </w:num>
  <w:num w:numId="6" w16cid:durableId="1044521804">
    <w:abstractNumId w:val="1"/>
  </w:num>
  <w:num w:numId="7" w16cid:durableId="103814118">
    <w:abstractNumId w:val="7"/>
  </w:num>
  <w:num w:numId="8" w16cid:durableId="1533571469">
    <w:abstractNumId w:val="4"/>
  </w:num>
  <w:num w:numId="9" w16cid:durableId="340857461">
    <w:abstractNumId w:val="0"/>
  </w:num>
  <w:num w:numId="10" w16cid:durableId="75371511">
    <w:abstractNumId w:val="9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0A5C"/>
    <w:rsid w:val="00000FCE"/>
    <w:rsid w:val="0001417C"/>
    <w:rsid w:val="00022980"/>
    <w:rsid w:val="00024496"/>
    <w:rsid w:val="00041576"/>
    <w:rsid w:val="00043ABD"/>
    <w:rsid w:val="00043AD0"/>
    <w:rsid w:val="00043F8A"/>
    <w:rsid w:val="000449E3"/>
    <w:rsid w:val="00055B1B"/>
    <w:rsid w:val="0005745C"/>
    <w:rsid w:val="00061E16"/>
    <w:rsid w:val="000628D5"/>
    <w:rsid w:val="00063FB4"/>
    <w:rsid w:val="00067E0D"/>
    <w:rsid w:val="000739CC"/>
    <w:rsid w:val="00074263"/>
    <w:rsid w:val="00075E05"/>
    <w:rsid w:val="00077CD4"/>
    <w:rsid w:val="00082C6D"/>
    <w:rsid w:val="000831D4"/>
    <w:rsid w:val="00087937"/>
    <w:rsid w:val="00090B8C"/>
    <w:rsid w:val="0009378E"/>
    <w:rsid w:val="00096EAF"/>
    <w:rsid w:val="000A3728"/>
    <w:rsid w:val="000A46BA"/>
    <w:rsid w:val="000D3710"/>
    <w:rsid w:val="000E4B45"/>
    <w:rsid w:val="000F2A73"/>
    <w:rsid w:val="001055C7"/>
    <w:rsid w:val="00137133"/>
    <w:rsid w:val="00147123"/>
    <w:rsid w:val="0015715D"/>
    <w:rsid w:val="001624EA"/>
    <w:rsid w:val="001650E1"/>
    <w:rsid w:val="00186EDC"/>
    <w:rsid w:val="00190093"/>
    <w:rsid w:val="00191472"/>
    <w:rsid w:val="001A0E64"/>
    <w:rsid w:val="001A7F44"/>
    <w:rsid w:val="001B64CF"/>
    <w:rsid w:val="001C0063"/>
    <w:rsid w:val="001C1644"/>
    <w:rsid w:val="001C4DC5"/>
    <w:rsid w:val="001F0192"/>
    <w:rsid w:val="002013E5"/>
    <w:rsid w:val="00207DC2"/>
    <w:rsid w:val="00216677"/>
    <w:rsid w:val="00216D1D"/>
    <w:rsid w:val="0022738B"/>
    <w:rsid w:val="00235CB7"/>
    <w:rsid w:val="00240F90"/>
    <w:rsid w:val="00252F26"/>
    <w:rsid w:val="00260569"/>
    <w:rsid w:val="00280348"/>
    <w:rsid w:val="00283486"/>
    <w:rsid w:val="00291721"/>
    <w:rsid w:val="002926E4"/>
    <w:rsid w:val="002A43C2"/>
    <w:rsid w:val="002D4629"/>
    <w:rsid w:val="002D796D"/>
    <w:rsid w:val="002F2F2C"/>
    <w:rsid w:val="002F5C3D"/>
    <w:rsid w:val="00305420"/>
    <w:rsid w:val="00310C80"/>
    <w:rsid w:val="00312094"/>
    <w:rsid w:val="003218FF"/>
    <w:rsid w:val="00345916"/>
    <w:rsid w:val="0035068E"/>
    <w:rsid w:val="00363EA9"/>
    <w:rsid w:val="00372607"/>
    <w:rsid w:val="0038070F"/>
    <w:rsid w:val="00383B98"/>
    <w:rsid w:val="003946D6"/>
    <w:rsid w:val="003A1C6C"/>
    <w:rsid w:val="003B7E92"/>
    <w:rsid w:val="003D0087"/>
    <w:rsid w:val="003D2AE7"/>
    <w:rsid w:val="003D36F3"/>
    <w:rsid w:val="003E2EED"/>
    <w:rsid w:val="003E5936"/>
    <w:rsid w:val="003F02BB"/>
    <w:rsid w:val="003F1F1C"/>
    <w:rsid w:val="003F2EF2"/>
    <w:rsid w:val="003F3CDA"/>
    <w:rsid w:val="0040308D"/>
    <w:rsid w:val="00404C57"/>
    <w:rsid w:val="00404F70"/>
    <w:rsid w:val="0040559A"/>
    <w:rsid w:val="00413FE6"/>
    <w:rsid w:val="004162E3"/>
    <w:rsid w:val="0042171B"/>
    <w:rsid w:val="00421F35"/>
    <w:rsid w:val="004534FF"/>
    <w:rsid w:val="00453AB1"/>
    <w:rsid w:val="00457771"/>
    <w:rsid w:val="00463E3F"/>
    <w:rsid w:val="00471E41"/>
    <w:rsid w:val="00474AF7"/>
    <w:rsid w:val="00481FBB"/>
    <w:rsid w:val="00491FFE"/>
    <w:rsid w:val="004A7849"/>
    <w:rsid w:val="004A7C39"/>
    <w:rsid w:val="004C050B"/>
    <w:rsid w:val="004C6C70"/>
    <w:rsid w:val="004E3C16"/>
    <w:rsid w:val="004E3DFF"/>
    <w:rsid w:val="005014B4"/>
    <w:rsid w:val="00504B30"/>
    <w:rsid w:val="0051203F"/>
    <w:rsid w:val="00522B57"/>
    <w:rsid w:val="00523C9C"/>
    <w:rsid w:val="00532557"/>
    <w:rsid w:val="00535CAE"/>
    <w:rsid w:val="00542052"/>
    <w:rsid w:val="005504E1"/>
    <w:rsid w:val="00561476"/>
    <w:rsid w:val="00574586"/>
    <w:rsid w:val="005753EF"/>
    <w:rsid w:val="00583B81"/>
    <w:rsid w:val="00585884"/>
    <w:rsid w:val="00593511"/>
    <w:rsid w:val="00594A25"/>
    <w:rsid w:val="005A1BD9"/>
    <w:rsid w:val="005A7AD1"/>
    <w:rsid w:val="005D134F"/>
    <w:rsid w:val="005D5C20"/>
    <w:rsid w:val="005E25C2"/>
    <w:rsid w:val="005E6516"/>
    <w:rsid w:val="00634B39"/>
    <w:rsid w:val="00635750"/>
    <w:rsid w:val="006368E1"/>
    <w:rsid w:val="00640416"/>
    <w:rsid w:val="0064189C"/>
    <w:rsid w:val="0064484D"/>
    <w:rsid w:val="00650D6A"/>
    <w:rsid w:val="00654359"/>
    <w:rsid w:val="00657065"/>
    <w:rsid w:val="006704F2"/>
    <w:rsid w:val="006839FF"/>
    <w:rsid w:val="00684607"/>
    <w:rsid w:val="00685A0C"/>
    <w:rsid w:val="006868A7"/>
    <w:rsid w:val="0069028C"/>
    <w:rsid w:val="006902D6"/>
    <w:rsid w:val="00692BC8"/>
    <w:rsid w:val="006A1472"/>
    <w:rsid w:val="006A4A6C"/>
    <w:rsid w:val="006A60C6"/>
    <w:rsid w:val="006A7CCA"/>
    <w:rsid w:val="006B2069"/>
    <w:rsid w:val="006C5437"/>
    <w:rsid w:val="006C7346"/>
    <w:rsid w:val="006E164E"/>
    <w:rsid w:val="006F0FC4"/>
    <w:rsid w:val="007007F1"/>
    <w:rsid w:val="00705B5F"/>
    <w:rsid w:val="00716A92"/>
    <w:rsid w:val="00724A0C"/>
    <w:rsid w:val="00737340"/>
    <w:rsid w:val="00741158"/>
    <w:rsid w:val="00743982"/>
    <w:rsid w:val="00747D30"/>
    <w:rsid w:val="007556F1"/>
    <w:rsid w:val="00770169"/>
    <w:rsid w:val="00770393"/>
    <w:rsid w:val="0077078B"/>
    <w:rsid w:val="00791EED"/>
    <w:rsid w:val="007A15A2"/>
    <w:rsid w:val="007A2158"/>
    <w:rsid w:val="007B182A"/>
    <w:rsid w:val="007B1A23"/>
    <w:rsid w:val="007B7FF5"/>
    <w:rsid w:val="007D096F"/>
    <w:rsid w:val="007D10DD"/>
    <w:rsid w:val="007E16FA"/>
    <w:rsid w:val="007E4370"/>
    <w:rsid w:val="007E6AB9"/>
    <w:rsid w:val="007E7FF7"/>
    <w:rsid w:val="007F01DC"/>
    <w:rsid w:val="007F0783"/>
    <w:rsid w:val="007F2648"/>
    <w:rsid w:val="007F4555"/>
    <w:rsid w:val="008012E2"/>
    <w:rsid w:val="0080717B"/>
    <w:rsid w:val="008251F0"/>
    <w:rsid w:val="0084014D"/>
    <w:rsid w:val="00841D6B"/>
    <w:rsid w:val="00862A11"/>
    <w:rsid w:val="00867C2D"/>
    <w:rsid w:val="00880D36"/>
    <w:rsid w:val="008C2DA3"/>
    <w:rsid w:val="008E3EB7"/>
    <w:rsid w:val="008E6453"/>
    <w:rsid w:val="008F51B2"/>
    <w:rsid w:val="009021C3"/>
    <w:rsid w:val="00903551"/>
    <w:rsid w:val="009054EA"/>
    <w:rsid w:val="009072FE"/>
    <w:rsid w:val="009117F7"/>
    <w:rsid w:val="009118EF"/>
    <w:rsid w:val="009123C7"/>
    <w:rsid w:val="00915223"/>
    <w:rsid w:val="00917DAB"/>
    <w:rsid w:val="00922AF0"/>
    <w:rsid w:val="00934029"/>
    <w:rsid w:val="00942B81"/>
    <w:rsid w:val="009438BF"/>
    <w:rsid w:val="00945D5F"/>
    <w:rsid w:val="00955882"/>
    <w:rsid w:val="0095673A"/>
    <w:rsid w:val="00957465"/>
    <w:rsid w:val="0097175A"/>
    <w:rsid w:val="00972EC3"/>
    <w:rsid w:val="00974FF0"/>
    <w:rsid w:val="009810E4"/>
    <w:rsid w:val="00984F46"/>
    <w:rsid w:val="00986324"/>
    <w:rsid w:val="00987E3C"/>
    <w:rsid w:val="009942CF"/>
    <w:rsid w:val="009A6290"/>
    <w:rsid w:val="009A6AB1"/>
    <w:rsid w:val="009B15D0"/>
    <w:rsid w:val="009D0791"/>
    <w:rsid w:val="009E2C45"/>
    <w:rsid w:val="009E5775"/>
    <w:rsid w:val="009F3AD6"/>
    <w:rsid w:val="009F3B70"/>
    <w:rsid w:val="009F4DC3"/>
    <w:rsid w:val="00A06E8F"/>
    <w:rsid w:val="00A10186"/>
    <w:rsid w:val="00A124B5"/>
    <w:rsid w:val="00A13812"/>
    <w:rsid w:val="00A7119B"/>
    <w:rsid w:val="00A835D9"/>
    <w:rsid w:val="00AA0E5E"/>
    <w:rsid w:val="00AC0D22"/>
    <w:rsid w:val="00AC4E4A"/>
    <w:rsid w:val="00AC6CE4"/>
    <w:rsid w:val="00B118C8"/>
    <w:rsid w:val="00B14EDF"/>
    <w:rsid w:val="00B162AF"/>
    <w:rsid w:val="00B171F3"/>
    <w:rsid w:val="00B20B7B"/>
    <w:rsid w:val="00B62922"/>
    <w:rsid w:val="00B63E35"/>
    <w:rsid w:val="00B66FF7"/>
    <w:rsid w:val="00B74936"/>
    <w:rsid w:val="00B757F6"/>
    <w:rsid w:val="00B80EED"/>
    <w:rsid w:val="00B8489D"/>
    <w:rsid w:val="00B86038"/>
    <w:rsid w:val="00B910E4"/>
    <w:rsid w:val="00B956EE"/>
    <w:rsid w:val="00B976B4"/>
    <w:rsid w:val="00BA39DB"/>
    <w:rsid w:val="00BB2B2A"/>
    <w:rsid w:val="00BB75D0"/>
    <w:rsid w:val="00BC5D9B"/>
    <w:rsid w:val="00BD516E"/>
    <w:rsid w:val="00BE350D"/>
    <w:rsid w:val="00BE7FB4"/>
    <w:rsid w:val="00BF2D0E"/>
    <w:rsid w:val="00C0502A"/>
    <w:rsid w:val="00C06F39"/>
    <w:rsid w:val="00C12A99"/>
    <w:rsid w:val="00C1484A"/>
    <w:rsid w:val="00C154BE"/>
    <w:rsid w:val="00C17836"/>
    <w:rsid w:val="00C221D6"/>
    <w:rsid w:val="00C33946"/>
    <w:rsid w:val="00C33AFC"/>
    <w:rsid w:val="00C51C8E"/>
    <w:rsid w:val="00C56904"/>
    <w:rsid w:val="00C671D9"/>
    <w:rsid w:val="00C70A1B"/>
    <w:rsid w:val="00C717AF"/>
    <w:rsid w:val="00C71F54"/>
    <w:rsid w:val="00C744F5"/>
    <w:rsid w:val="00C75086"/>
    <w:rsid w:val="00C7559E"/>
    <w:rsid w:val="00C75E33"/>
    <w:rsid w:val="00C76970"/>
    <w:rsid w:val="00C85153"/>
    <w:rsid w:val="00C9568A"/>
    <w:rsid w:val="00C95717"/>
    <w:rsid w:val="00C97E6B"/>
    <w:rsid w:val="00CA1C39"/>
    <w:rsid w:val="00CA2AE4"/>
    <w:rsid w:val="00CB49B8"/>
    <w:rsid w:val="00CD13EC"/>
    <w:rsid w:val="00CD4564"/>
    <w:rsid w:val="00CE09DB"/>
    <w:rsid w:val="00CE5555"/>
    <w:rsid w:val="00CE6DA1"/>
    <w:rsid w:val="00D120AD"/>
    <w:rsid w:val="00D34D21"/>
    <w:rsid w:val="00D414A3"/>
    <w:rsid w:val="00D4600C"/>
    <w:rsid w:val="00D50224"/>
    <w:rsid w:val="00D54ECB"/>
    <w:rsid w:val="00D65E59"/>
    <w:rsid w:val="00D76DF7"/>
    <w:rsid w:val="00D85D07"/>
    <w:rsid w:val="00D936CF"/>
    <w:rsid w:val="00DA77F1"/>
    <w:rsid w:val="00DB3DD2"/>
    <w:rsid w:val="00DB712A"/>
    <w:rsid w:val="00DB7595"/>
    <w:rsid w:val="00DC2276"/>
    <w:rsid w:val="00DD74FD"/>
    <w:rsid w:val="00DE0B15"/>
    <w:rsid w:val="00E0727B"/>
    <w:rsid w:val="00E14B30"/>
    <w:rsid w:val="00E21C06"/>
    <w:rsid w:val="00E27B3B"/>
    <w:rsid w:val="00E52D1D"/>
    <w:rsid w:val="00E6306B"/>
    <w:rsid w:val="00E64B2F"/>
    <w:rsid w:val="00E662B6"/>
    <w:rsid w:val="00E709D2"/>
    <w:rsid w:val="00E73E69"/>
    <w:rsid w:val="00E766EA"/>
    <w:rsid w:val="00E842FA"/>
    <w:rsid w:val="00E95910"/>
    <w:rsid w:val="00EA1572"/>
    <w:rsid w:val="00ED1523"/>
    <w:rsid w:val="00ED1854"/>
    <w:rsid w:val="00EF388B"/>
    <w:rsid w:val="00EF661C"/>
    <w:rsid w:val="00F03003"/>
    <w:rsid w:val="00F06964"/>
    <w:rsid w:val="00F06991"/>
    <w:rsid w:val="00F20A5C"/>
    <w:rsid w:val="00F356C2"/>
    <w:rsid w:val="00F37120"/>
    <w:rsid w:val="00F43C09"/>
    <w:rsid w:val="00F5078E"/>
    <w:rsid w:val="00F54226"/>
    <w:rsid w:val="00F60CAB"/>
    <w:rsid w:val="00F6183C"/>
    <w:rsid w:val="00F66DD5"/>
    <w:rsid w:val="00F72E30"/>
    <w:rsid w:val="00F73802"/>
    <w:rsid w:val="00F82190"/>
    <w:rsid w:val="00F86FA5"/>
    <w:rsid w:val="00FA0719"/>
    <w:rsid w:val="00FA1ABE"/>
    <w:rsid w:val="00FA4091"/>
    <w:rsid w:val="00FA6FF2"/>
    <w:rsid w:val="00FB0BE5"/>
    <w:rsid w:val="00FC574E"/>
    <w:rsid w:val="00FD1048"/>
    <w:rsid w:val="00FE1625"/>
    <w:rsid w:val="00FE4855"/>
    <w:rsid w:val="00FE48B5"/>
    <w:rsid w:val="00FE5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944396"/>
  <w15:docId w15:val="{A81522C1-43C2-45E2-8894-422DA8B1D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16FA"/>
    <w:pPr>
      <w:spacing w:after="0" w:line="240" w:lineRule="auto"/>
    </w:pPr>
    <w:rPr>
      <w:rFonts w:eastAsia="Times New Roman" w:cs="Times New Roman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508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5086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5086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75086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7AF"/>
    <w:pPr>
      <w:keepNext/>
      <w:keepLines/>
      <w:widowControl w:val="0"/>
      <w:autoSpaceDE w:val="0"/>
      <w:autoSpaceDN w:val="0"/>
      <w:spacing w:before="80" w:after="40"/>
      <w:ind w:left="1008" w:hanging="1008"/>
      <w:outlineLvl w:val="4"/>
    </w:pPr>
    <w:rPr>
      <w:rFonts w:asciiTheme="minorHAnsi" w:eastAsiaTheme="majorEastAsia" w:hAnsiTheme="minorHAnsi" w:cstheme="majorBidi"/>
      <w:color w:val="365F91" w:themeColor="accent1" w:themeShade="BF"/>
      <w:sz w:val="22"/>
      <w:szCs w:val="22"/>
      <w:lang w:val="v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7AF"/>
    <w:pPr>
      <w:keepNext/>
      <w:keepLines/>
      <w:widowControl w:val="0"/>
      <w:autoSpaceDE w:val="0"/>
      <w:autoSpaceDN w:val="0"/>
      <w:spacing w:before="40"/>
      <w:ind w:left="1152" w:hanging="1152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val="vi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7AF"/>
    <w:pPr>
      <w:keepNext/>
      <w:keepLines/>
      <w:widowControl w:val="0"/>
      <w:autoSpaceDE w:val="0"/>
      <w:autoSpaceDN w:val="0"/>
      <w:spacing w:before="40"/>
      <w:ind w:left="1296" w:hanging="1296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  <w:lang w:val="v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7AF"/>
    <w:pPr>
      <w:keepNext/>
      <w:keepLines/>
      <w:widowControl w:val="0"/>
      <w:autoSpaceDE w:val="0"/>
      <w:autoSpaceDN w:val="0"/>
      <w:ind w:left="1440" w:hanging="144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val="vi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7AF"/>
    <w:pPr>
      <w:keepNext/>
      <w:keepLines/>
      <w:widowControl w:val="0"/>
      <w:autoSpaceDE w:val="0"/>
      <w:autoSpaceDN w:val="0"/>
      <w:ind w:left="1584" w:hanging="1584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218F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18FF"/>
    <w:rPr>
      <w:rFonts w:ascii="Tahoma" w:eastAsia="Times New Roman" w:hAnsi="Tahoma" w:cs="Tahoma"/>
      <w:sz w:val="16"/>
      <w:szCs w:val="16"/>
    </w:rPr>
  </w:style>
  <w:style w:type="character" w:styleId="CommentReference">
    <w:name w:val="annotation reference"/>
    <w:basedOn w:val="DefaultParagraphFont"/>
    <w:unhideWhenUsed/>
    <w:rsid w:val="003218FF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3218F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3218FF"/>
    <w:rPr>
      <w:rFonts w:eastAsia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218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218FF"/>
    <w:rPr>
      <w:rFonts w:eastAsia="Times New Roman" w:cs="Times New Roman"/>
      <w:b/>
      <w:bCs/>
      <w:sz w:val="20"/>
      <w:szCs w:val="20"/>
    </w:rPr>
  </w:style>
  <w:style w:type="paragraph" w:customStyle="1" w:styleId="Tiucctrangmu">
    <w:name w:val="Tiêu đề các trang mở đầu"/>
    <w:basedOn w:val="Normal"/>
    <w:link w:val="TiucctrangmuChar"/>
    <w:qFormat/>
    <w:rsid w:val="007B1A23"/>
    <w:pPr>
      <w:tabs>
        <w:tab w:val="center" w:pos="6379"/>
      </w:tabs>
      <w:spacing w:after="200" w:line="276" w:lineRule="auto"/>
      <w:jc w:val="center"/>
    </w:pPr>
    <w:rPr>
      <w:b/>
      <w:sz w:val="32"/>
      <w:szCs w:val="32"/>
    </w:rPr>
  </w:style>
  <w:style w:type="paragraph" w:customStyle="1" w:styleId="Nidungvnbn">
    <w:name w:val="Nội dung văn bản"/>
    <w:basedOn w:val="Normal"/>
    <w:link w:val="NidungvnbnChar"/>
    <w:qFormat/>
    <w:rsid w:val="0064189C"/>
    <w:pPr>
      <w:spacing w:line="360" w:lineRule="auto"/>
      <w:ind w:firstLine="720"/>
      <w:jc w:val="both"/>
    </w:pPr>
    <w:rPr>
      <w:sz w:val="26"/>
      <w:szCs w:val="26"/>
    </w:rPr>
  </w:style>
  <w:style w:type="character" w:customStyle="1" w:styleId="TiucctrangmuChar">
    <w:name w:val="Tiêu đề các trang mở đầu Char"/>
    <w:basedOn w:val="DefaultParagraphFont"/>
    <w:link w:val="Tiucctrangmu"/>
    <w:rsid w:val="007B1A23"/>
    <w:rPr>
      <w:rFonts w:eastAsia="Times New Roman" w:cs="Times New Roman"/>
      <w:b/>
      <w:sz w:val="32"/>
      <w:szCs w:val="32"/>
    </w:rPr>
  </w:style>
  <w:style w:type="paragraph" w:customStyle="1" w:styleId="Default">
    <w:name w:val="Default"/>
    <w:rsid w:val="00453AB1"/>
    <w:pPr>
      <w:autoSpaceDE w:val="0"/>
      <w:autoSpaceDN w:val="0"/>
      <w:adjustRightInd w:val="0"/>
      <w:spacing w:after="0" w:line="240" w:lineRule="auto"/>
    </w:pPr>
    <w:rPr>
      <w:rFonts w:eastAsia="Times New Roman" w:cs="Times New Roman"/>
      <w:color w:val="000000"/>
      <w:szCs w:val="24"/>
    </w:rPr>
  </w:style>
  <w:style w:type="character" w:customStyle="1" w:styleId="NidungvnbnChar">
    <w:name w:val="Nội dung văn bản Char"/>
    <w:basedOn w:val="DefaultParagraphFont"/>
    <w:link w:val="Nidungvnbn"/>
    <w:rsid w:val="0064189C"/>
    <w:rPr>
      <w:rFonts w:eastAsia="Times New Roman" w:cs="Times New Roman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453AB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53AB1"/>
    <w:rPr>
      <w:rFonts w:eastAsia="Times New Roman" w:cs="Times New Roman"/>
      <w:szCs w:val="24"/>
    </w:rPr>
  </w:style>
  <w:style w:type="paragraph" w:styleId="Footer">
    <w:name w:val="footer"/>
    <w:basedOn w:val="Normal"/>
    <w:link w:val="FooterChar"/>
    <w:uiPriority w:val="99"/>
    <w:unhideWhenUsed/>
    <w:rsid w:val="00453A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53AB1"/>
    <w:rPr>
      <w:rFonts w:eastAsia="Times New Roman" w:cs="Times New Roman"/>
      <w:szCs w:val="24"/>
    </w:rPr>
  </w:style>
  <w:style w:type="paragraph" w:customStyle="1" w:styleId="Chng">
    <w:name w:val="Chương"/>
    <w:basedOn w:val="Normal"/>
    <w:link w:val="ChngChar"/>
    <w:qFormat/>
    <w:rsid w:val="004A7C39"/>
    <w:pPr>
      <w:tabs>
        <w:tab w:val="center" w:pos="6379"/>
      </w:tabs>
      <w:spacing w:line="360" w:lineRule="auto"/>
    </w:pPr>
    <w:rPr>
      <w:b/>
      <w:sz w:val="32"/>
      <w:szCs w:val="32"/>
    </w:rPr>
  </w:style>
  <w:style w:type="paragraph" w:customStyle="1" w:styleId="Tiumccp1">
    <w:name w:val="Tiểu mục cấp 1"/>
    <w:basedOn w:val="Normal"/>
    <w:link w:val="Tiumccp1Char"/>
    <w:qFormat/>
    <w:rsid w:val="0064189C"/>
    <w:pPr>
      <w:tabs>
        <w:tab w:val="center" w:pos="6379"/>
      </w:tabs>
      <w:spacing w:line="360" w:lineRule="auto"/>
    </w:pPr>
    <w:rPr>
      <w:b/>
      <w:sz w:val="28"/>
      <w:szCs w:val="28"/>
    </w:rPr>
  </w:style>
  <w:style w:type="character" w:customStyle="1" w:styleId="ChngChar">
    <w:name w:val="Chương Char"/>
    <w:basedOn w:val="DefaultParagraphFont"/>
    <w:link w:val="Chng"/>
    <w:rsid w:val="004A7C39"/>
    <w:rPr>
      <w:rFonts w:eastAsia="Times New Roman" w:cs="Times New Roman"/>
      <w:b/>
      <w:sz w:val="32"/>
      <w:szCs w:val="32"/>
    </w:rPr>
  </w:style>
  <w:style w:type="paragraph" w:customStyle="1" w:styleId="Tiumccp2">
    <w:name w:val="Tiểu mục cấp 2"/>
    <w:basedOn w:val="Normal"/>
    <w:link w:val="Tiumccp2Char"/>
    <w:qFormat/>
    <w:rsid w:val="0064189C"/>
    <w:pPr>
      <w:tabs>
        <w:tab w:val="center" w:pos="6379"/>
      </w:tabs>
      <w:spacing w:line="360" w:lineRule="auto"/>
    </w:pPr>
    <w:rPr>
      <w:b/>
      <w:i/>
      <w:sz w:val="28"/>
      <w:szCs w:val="26"/>
    </w:rPr>
  </w:style>
  <w:style w:type="character" w:customStyle="1" w:styleId="Tiumccp1Char">
    <w:name w:val="Tiểu mục cấp 1 Char"/>
    <w:basedOn w:val="DefaultParagraphFont"/>
    <w:link w:val="Tiumccp1"/>
    <w:rsid w:val="0064189C"/>
    <w:rPr>
      <w:rFonts w:eastAsia="Times New Roman" w:cs="Times New Roman"/>
      <w:b/>
      <w:sz w:val="28"/>
      <w:szCs w:val="28"/>
    </w:rPr>
  </w:style>
  <w:style w:type="paragraph" w:customStyle="1" w:styleId="Tiumccp3">
    <w:name w:val="Tiểu mục cấp 3"/>
    <w:basedOn w:val="Normal"/>
    <w:link w:val="Tiumccp3Char"/>
    <w:qFormat/>
    <w:rsid w:val="0064189C"/>
    <w:pPr>
      <w:tabs>
        <w:tab w:val="center" w:pos="6379"/>
      </w:tabs>
      <w:spacing w:line="360" w:lineRule="auto"/>
    </w:pPr>
    <w:rPr>
      <w:sz w:val="28"/>
      <w:szCs w:val="26"/>
    </w:rPr>
  </w:style>
  <w:style w:type="character" w:customStyle="1" w:styleId="Tiumccp2Char">
    <w:name w:val="Tiểu mục cấp 2 Char"/>
    <w:basedOn w:val="DefaultParagraphFont"/>
    <w:link w:val="Tiumccp2"/>
    <w:rsid w:val="0064189C"/>
    <w:rPr>
      <w:rFonts w:eastAsia="Times New Roman" w:cs="Times New Roman"/>
      <w:b/>
      <w:i/>
      <w:sz w:val="28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C7508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umccp3Char">
    <w:name w:val="Tiểu mục cấp 3 Char"/>
    <w:basedOn w:val="DefaultParagraphFont"/>
    <w:link w:val="Tiumccp3"/>
    <w:rsid w:val="0064189C"/>
    <w:rPr>
      <w:rFonts w:eastAsia="Times New Roman" w:cs="Times New Roman"/>
      <w:sz w:val="28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B910E4"/>
    <w:pPr>
      <w:tabs>
        <w:tab w:val="right" w:leader="dot" w:pos="9111"/>
      </w:tabs>
      <w:spacing w:line="360" w:lineRule="auto"/>
    </w:pPr>
    <w:rPr>
      <w:sz w:val="26"/>
    </w:rPr>
  </w:style>
  <w:style w:type="paragraph" w:styleId="TOC2">
    <w:name w:val="toc 2"/>
    <w:basedOn w:val="Normal"/>
    <w:next w:val="Normal"/>
    <w:autoRedefine/>
    <w:uiPriority w:val="39"/>
    <w:unhideWhenUsed/>
    <w:rsid w:val="00C75086"/>
    <w:pPr>
      <w:spacing w:line="360" w:lineRule="auto"/>
      <w:ind w:left="720"/>
    </w:pPr>
    <w:rPr>
      <w:sz w:val="26"/>
    </w:rPr>
  </w:style>
  <w:style w:type="paragraph" w:styleId="TOC3">
    <w:name w:val="toc 3"/>
    <w:basedOn w:val="Normal"/>
    <w:next w:val="Normal"/>
    <w:autoRedefine/>
    <w:uiPriority w:val="39"/>
    <w:unhideWhenUsed/>
    <w:rsid w:val="00C75086"/>
    <w:pPr>
      <w:spacing w:line="360" w:lineRule="auto"/>
      <w:ind w:left="1440"/>
    </w:pPr>
    <w:rPr>
      <w:sz w:val="26"/>
    </w:rPr>
  </w:style>
  <w:style w:type="paragraph" w:styleId="TOC4">
    <w:name w:val="toc 4"/>
    <w:basedOn w:val="Normal"/>
    <w:next w:val="Normal"/>
    <w:autoRedefine/>
    <w:uiPriority w:val="39"/>
    <w:unhideWhenUsed/>
    <w:rsid w:val="00C75086"/>
    <w:pPr>
      <w:spacing w:line="360" w:lineRule="auto"/>
      <w:ind w:left="2160"/>
    </w:pPr>
    <w:rPr>
      <w:sz w:val="2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08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086"/>
    <w:rPr>
      <w:rFonts w:asciiTheme="majorHAnsi" w:eastAsiaTheme="majorEastAsia" w:hAnsiTheme="majorHAnsi" w:cstheme="majorBidi"/>
      <w:b/>
      <w:bCs/>
      <w:color w:val="4F81BD" w:themeColor="accent1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086"/>
    <w:rPr>
      <w:rFonts w:asciiTheme="majorHAnsi" w:eastAsiaTheme="majorEastAsia" w:hAnsiTheme="majorHAnsi" w:cstheme="majorBidi"/>
      <w:b/>
      <w:bCs/>
      <w:i/>
      <w:iCs/>
      <w:color w:val="4F81BD" w:themeColor="accent1"/>
      <w:szCs w:val="24"/>
    </w:rPr>
  </w:style>
  <w:style w:type="character" w:styleId="Hyperlink">
    <w:name w:val="Hyperlink"/>
    <w:basedOn w:val="DefaultParagraphFont"/>
    <w:uiPriority w:val="99"/>
    <w:unhideWhenUsed/>
    <w:rsid w:val="00C75086"/>
    <w:rPr>
      <w:color w:val="0000FF" w:themeColor="hyperlink"/>
      <w:u w:val="single"/>
    </w:rPr>
  </w:style>
  <w:style w:type="paragraph" w:styleId="Caption">
    <w:name w:val="caption"/>
    <w:aliases w:val="Hình,bảng biểu"/>
    <w:basedOn w:val="Normal"/>
    <w:next w:val="Normal"/>
    <w:uiPriority w:val="35"/>
    <w:unhideWhenUsed/>
    <w:qFormat/>
    <w:rsid w:val="00867C2D"/>
    <w:pPr>
      <w:spacing w:after="200"/>
      <w:jc w:val="center"/>
    </w:pPr>
    <w:rPr>
      <w:bCs/>
      <w:sz w:val="26"/>
      <w:szCs w:val="26"/>
    </w:rPr>
  </w:style>
  <w:style w:type="paragraph" w:styleId="TableofFigures">
    <w:name w:val="table of figures"/>
    <w:basedOn w:val="Normal"/>
    <w:next w:val="Normal"/>
    <w:uiPriority w:val="99"/>
    <w:unhideWhenUsed/>
    <w:rsid w:val="00867C2D"/>
    <w:pPr>
      <w:spacing w:line="360" w:lineRule="auto"/>
    </w:pPr>
    <w:rPr>
      <w:sz w:val="26"/>
    </w:rPr>
  </w:style>
  <w:style w:type="table" w:styleId="TableGrid">
    <w:name w:val="Table Grid"/>
    <w:basedOn w:val="TableNormal"/>
    <w:uiPriority w:val="39"/>
    <w:rsid w:val="00CA1C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ngbiu-nidung">
    <w:name w:val="Bảng biểu - nội dung"/>
    <w:basedOn w:val="Default"/>
    <w:link w:val="Bngbiu-nidungChar"/>
    <w:qFormat/>
    <w:rsid w:val="00207DC2"/>
    <w:pPr>
      <w:spacing w:after="120" w:line="360" w:lineRule="auto"/>
      <w:ind w:firstLine="720"/>
      <w:jc w:val="both"/>
    </w:pPr>
    <w:rPr>
      <w:color w:val="auto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207DC2"/>
    <w:pPr>
      <w:spacing w:before="100" w:beforeAutospacing="1" w:after="100" w:afterAutospacing="1"/>
    </w:pPr>
  </w:style>
  <w:style w:type="character" w:customStyle="1" w:styleId="Bngbiu-nidungChar">
    <w:name w:val="Bảng biểu - nội dung Char"/>
    <w:basedOn w:val="NidungvnbnChar"/>
    <w:link w:val="Bngbiu-nidung"/>
    <w:rsid w:val="00207DC2"/>
    <w:rPr>
      <w:rFonts w:eastAsia="Times New Roman" w:cs="Times New Roman"/>
      <w:sz w:val="26"/>
      <w:szCs w:val="26"/>
    </w:rPr>
  </w:style>
  <w:style w:type="character" w:styleId="Strong">
    <w:name w:val="Strong"/>
    <w:basedOn w:val="DefaultParagraphFont"/>
    <w:uiPriority w:val="22"/>
    <w:qFormat/>
    <w:rsid w:val="00207DC2"/>
    <w:rPr>
      <w:b/>
      <w:bCs/>
    </w:rPr>
  </w:style>
  <w:style w:type="character" w:styleId="Emphasis">
    <w:name w:val="Emphasis"/>
    <w:basedOn w:val="DefaultParagraphFont"/>
    <w:uiPriority w:val="20"/>
    <w:qFormat/>
    <w:rsid w:val="00207DC2"/>
    <w:rPr>
      <w:i/>
      <w:iCs/>
    </w:rPr>
  </w:style>
  <w:style w:type="paragraph" w:styleId="BodyText">
    <w:name w:val="Body Text"/>
    <w:basedOn w:val="Normal"/>
    <w:link w:val="BodyTextChar"/>
    <w:uiPriority w:val="1"/>
    <w:qFormat/>
    <w:rsid w:val="00DB712A"/>
    <w:pPr>
      <w:widowControl w:val="0"/>
      <w:autoSpaceDE w:val="0"/>
      <w:autoSpaceDN w:val="0"/>
      <w:jc w:val="both"/>
    </w:pPr>
    <w:rPr>
      <w:sz w:val="26"/>
      <w:szCs w:val="28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DB712A"/>
    <w:rPr>
      <w:rFonts w:eastAsia="Times New Roman" w:cs="Times New Roman"/>
      <w:sz w:val="26"/>
      <w:szCs w:val="28"/>
      <w:lang w:val="vi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7AF"/>
    <w:rPr>
      <w:rFonts w:asciiTheme="minorHAnsi" w:eastAsiaTheme="majorEastAsia" w:hAnsiTheme="minorHAnsi" w:cstheme="majorBidi"/>
      <w:color w:val="365F91" w:themeColor="accent1" w:themeShade="BF"/>
      <w:sz w:val="22"/>
      <w:lang w:val="vi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7AF"/>
    <w:rPr>
      <w:rFonts w:asciiTheme="minorHAnsi" w:eastAsiaTheme="majorEastAsia" w:hAnsiTheme="minorHAnsi" w:cstheme="majorBidi"/>
      <w:i/>
      <w:iCs/>
      <w:color w:val="595959" w:themeColor="text1" w:themeTint="A6"/>
      <w:sz w:val="22"/>
      <w:lang w:val="vi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7AF"/>
    <w:rPr>
      <w:rFonts w:asciiTheme="minorHAnsi" w:eastAsiaTheme="majorEastAsia" w:hAnsiTheme="minorHAnsi" w:cstheme="majorBidi"/>
      <w:color w:val="595959" w:themeColor="text1" w:themeTint="A6"/>
      <w:sz w:val="22"/>
      <w:lang w:val="vi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7AF"/>
    <w:rPr>
      <w:rFonts w:asciiTheme="minorHAnsi" w:eastAsiaTheme="majorEastAsia" w:hAnsiTheme="minorHAnsi" w:cstheme="majorBidi"/>
      <w:i/>
      <w:iCs/>
      <w:color w:val="272727" w:themeColor="text1" w:themeTint="D8"/>
      <w:sz w:val="22"/>
      <w:lang w:val="vi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7AF"/>
    <w:rPr>
      <w:rFonts w:asciiTheme="minorHAnsi" w:eastAsiaTheme="majorEastAsia" w:hAnsiTheme="minorHAnsi" w:cstheme="majorBidi"/>
      <w:color w:val="272727" w:themeColor="text1" w:themeTint="D8"/>
      <w:sz w:val="22"/>
      <w:lang w:val="vi"/>
    </w:rPr>
  </w:style>
  <w:style w:type="paragraph" w:styleId="ListParagraph">
    <w:name w:val="List Paragraph"/>
    <w:basedOn w:val="Normal"/>
    <w:uiPriority w:val="1"/>
    <w:qFormat/>
    <w:rsid w:val="00957465"/>
    <w:pPr>
      <w:widowControl w:val="0"/>
      <w:autoSpaceDE w:val="0"/>
      <w:autoSpaceDN w:val="0"/>
      <w:ind w:left="720"/>
      <w:contextualSpacing/>
    </w:pPr>
    <w:rPr>
      <w:sz w:val="22"/>
      <w:szCs w:val="22"/>
      <w:lang w:val="vi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10186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C33946"/>
    <w:pPr>
      <w:spacing w:after="0" w:line="240" w:lineRule="auto"/>
    </w:pPr>
    <w:rPr>
      <w:rFonts w:eastAsia="Times New Roman" w:cs="Times New Roman"/>
      <w:szCs w:val="24"/>
    </w:rPr>
  </w:style>
  <w:style w:type="character" w:customStyle="1" w:styleId="text-sm">
    <w:name w:val="text-sm"/>
    <w:basedOn w:val="DefaultParagraphFont"/>
    <w:rsid w:val="00061E16"/>
  </w:style>
  <w:style w:type="paragraph" w:customStyle="1" w:styleId="query-text-line">
    <w:name w:val="query-text-line"/>
    <w:basedOn w:val="Normal"/>
    <w:rsid w:val="000449E3"/>
    <w:pPr>
      <w:spacing w:before="100" w:beforeAutospacing="1" w:after="100" w:afterAutospacing="1"/>
    </w:pPr>
  </w:style>
  <w:style w:type="table" w:customStyle="1" w:styleId="TableGrid1">
    <w:name w:val="Table Grid1"/>
    <w:basedOn w:val="TableNormal"/>
    <w:next w:val="TableGrid"/>
    <w:uiPriority w:val="39"/>
    <w:rsid w:val="000449E3"/>
    <w:pPr>
      <w:spacing w:after="0" w:line="240" w:lineRule="auto"/>
    </w:pPr>
    <w:rPr>
      <w:rFonts w:ascii="Arial" w:eastAsia="Arial" w:hAnsi="Arial" w:cs="Arial"/>
      <w:sz w:val="22"/>
      <w:lang w:val="e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3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53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2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2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84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0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31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12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0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5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8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0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8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7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1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4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7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5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1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1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75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84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1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11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13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01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46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82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15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2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94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94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1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64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7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9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1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0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6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2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3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5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7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8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1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2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4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4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7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guye\Documents\Zalo%20Received%20Files\Template_TrinhbayDoAnCuoiKi&amp;BaiTapLonCacMo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DC3D68-1071-4975-970C-A7D8BF3F0B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C:\Users\nguye\Documents\Zalo Received Files\Template_TrinhbayDoAnCuoiKi&amp;BaiTapLonCacMon.dotx</Template>
  <TotalTime>4</TotalTime>
  <Pages>4</Pages>
  <Words>267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Nguyên Dương</dc:creator>
  <cp:lastModifiedBy>Office</cp:lastModifiedBy>
  <cp:revision>8</cp:revision>
  <dcterms:created xsi:type="dcterms:W3CDTF">2026-01-28T10:32:00Z</dcterms:created>
  <dcterms:modified xsi:type="dcterms:W3CDTF">2026-01-28T10:41:00Z</dcterms:modified>
</cp:coreProperties>
</file>